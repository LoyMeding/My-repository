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9A9967" w14:textId="135DEB1E" w:rsidR="00FE32A7" w:rsidRPr="00FE32A7" w:rsidRDefault="00FE32A7" w:rsidP="00A3047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06B9739" w14:textId="4E98DB3F" w:rsidR="003629A5" w:rsidRDefault="00434452" w:rsidP="00ED7AB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34452">
        <w:rPr>
          <w:rFonts w:ascii="Times New Roman" w:hAnsi="Times New Roman" w:cs="Times New Roman"/>
          <w:b/>
          <w:bCs/>
          <w:sz w:val="28"/>
          <w:szCs w:val="28"/>
        </w:rPr>
        <w:t>СОДЕРЖАНИЕ</w:t>
      </w:r>
    </w:p>
    <w:p w14:paraId="591FE411" w14:textId="77777777" w:rsidR="001E5C78" w:rsidRDefault="001E5C78" w:rsidP="00ED7AB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2DC21D8E" w14:textId="3C5F0298" w:rsidR="00D2642F" w:rsidRDefault="00232A77">
      <w:pPr>
        <w:pStyle w:val="12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rPr>
          <w:rFonts w:asciiTheme="minorHAnsi" w:hAnsiTheme="minorHAnsi" w:cstheme="minorBidi"/>
          <w:sz w:val="22"/>
        </w:rPr>
        <w:fldChar w:fldCharType="begin"/>
      </w:r>
      <w:r>
        <w:instrText xml:space="preserve"> TOC \o "1-3" \h \z \u </w:instrText>
      </w:r>
      <w:r>
        <w:rPr>
          <w:rFonts w:asciiTheme="minorHAnsi" w:hAnsiTheme="minorHAnsi" w:cstheme="minorBidi"/>
          <w:sz w:val="22"/>
        </w:rPr>
        <w:fldChar w:fldCharType="separate"/>
      </w:r>
      <w:hyperlink w:anchor="_Toc136338267" w:history="1">
        <w:r w:rsidR="00D2642F" w:rsidRPr="00573D37">
          <w:rPr>
            <w:rStyle w:val="af1"/>
            <w:noProof/>
          </w:rPr>
          <w:t>Введение</w:t>
        </w:r>
        <w:r w:rsidR="00D2642F">
          <w:rPr>
            <w:noProof/>
            <w:webHidden/>
          </w:rPr>
          <w:tab/>
        </w:r>
        <w:r w:rsidR="00D2642F">
          <w:rPr>
            <w:noProof/>
            <w:webHidden/>
          </w:rPr>
          <w:fldChar w:fldCharType="begin"/>
        </w:r>
        <w:r w:rsidR="00D2642F">
          <w:rPr>
            <w:noProof/>
            <w:webHidden/>
          </w:rPr>
          <w:instrText xml:space="preserve"> PAGEREF _Toc136338267 \h </w:instrText>
        </w:r>
        <w:r w:rsidR="00D2642F">
          <w:rPr>
            <w:noProof/>
            <w:webHidden/>
          </w:rPr>
        </w:r>
        <w:r w:rsidR="00D2642F">
          <w:rPr>
            <w:noProof/>
            <w:webHidden/>
          </w:rPr>
          <w:fldChar w:fldCharType="separate"/>
        </w:r>
        <w:r w:rsidR="00390D35">
          <w:rPr>
            <w:noProof/>
            <w:webHidden/>
          </w:rPr>
          <w:t>3</w:t>
        </w:r>
        <w:r w:rsidR="00D2642F">
          <w:rPr>
            <w:noProof/>
            <w:webHidden/>
          </w:rPr>
          <w:fldChar w:fldCharType="end"/>
        </w:r>
      </w:hyperlink>
    </w:p>
    <w:p w14:paraId="0AF4AD6D" w14:textId="4A6EFAD2" w:rsidR="00D2642F" w:rsidRDefault="0024656C">
      <w:pPr>
        <w:pStyle w:val="12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36338268" w:history="1">
        <w:r w:rsidR="00D2642F" w:rsidRPr="00573D37">
          <w:rPr>
            <w:rStyle w:val="af1"/>
            <w:noProof/>
          </w:rPr>
          <w:t>1</w:t>
        </w:r>
        <w:r w:rsidR="00D2642F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D2642F" w:rsidRPr="00573D37">
          <w:rPr>
            <w:rStyle w:val="af1"/>
            <w:noProof/>
          </w:rPr>
          <w:t>Создание класса</w:t>
        </w:r>
        <w:r w:rsidR="00D2642F">
          <w:rPr>
            <w:noProof/>
            <w:webHidden/>
          </w:rPr>
          <w:tab/>
        </w:r>
        <w:r w:rsidR="00D2642F">
          <w:rPr>
            <w:noProof/>
            <w:webHidden/>
          </w:rPr>
          <w:fldChar w:fldCharType="begin"/>
        </w:r>
        <w:r w:rsidR="00D2642F">
          <w:rPr>
            <w:noProof/>
            <w:webHidden/>
          </w:rPr>
          <w:instrText xml:space="preserve"> PAGEREF _Toc136338268 \h </w:instrText>
        </w:r>
        <w:r w:rsidR="00D2642F">
          <w:rPr>
            <w:noProof/>
            <w:webHidden/>
          </w:rPr>
        </w:r>
        <w:r w:rsidR="00D2642F">
          <w:rPr>
            <w:noProof/>
            <w:webHidden/>
          </w:rPr>
          <w:fldChar w:fldCharType="separate"/>
        </w:r>
        <w:r w:rsidR="00390D35">
          <w:rPr>
            <w:noProof/>
            <w:webHidden/>
          </w:rPr>
          <w:t>4</w:t>
        </w:r>
        <w:r w:rsidR="00D2642F">
          <w:rPr>
            <w:noProof/>
            <w:webHidden/>
          </w:rPr>
          <w:fldChar w:fldCharType="end"/>
        </w:r>
      </w:hyperlink>
    </w:p>
    <w:p w14:paraId="67ADE418" w14:textId="71A79334" w:rsidR="00D2642F" w:rsidRDefault="0024656C">
      <w:pPr>
        <w:pStyle w:val="21"/>
        <w:tabs>
          <w:tab w:val="left" w:pos="1786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36338269" w:history="1">
        <w:r w:rsidR="00D2642F" w:rsidRPr="00573D37">
          <w:rPr>
            <w:rStyle w:val="af1"/>
            <w:noProof/>
          </w:rPr>
          <w:t>1.1</w:t>
        </w:r>
        <w:r w:rsidR="00D2642F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D2642F" w:rsidRPr="00573D37">
          <w:rPr>
            <w:rStyle w:val="af1"/>
            <w:noProof/>
          </w:rPr>
          <w:t>Инициализация класса</w:t>
        </w:r>
        <w:r w:rsidR="00D2642F">
          <w:rPr>
            <w:noProof/>
            <w:webHidden/>
          </w:rPr>
          <w:tab/>
        </w:r>
        <w:r w:rsidR="00D2642F">
          <w:rPr>
            <w:noProof/>
            <w:webHidden/>
          </w:rPr>
          <w:fldChar w:fldCharType="begin"/>
        </w:r>
        <w:r w:rsidR="00D2642F">
          <w:rPr>
            <w:noProof/>
            <w:webHidden/>
          </w:rPr>
          <w:instrText xml:space="preserve"> PAGEREF _Toc136338269 \h </w:instrText>
        </w:r>
        <w:r w:rsidR="00D2642F">
          <w:rPr>
            <w:noProof/>
            <w:webHidden/>
          </w:rPr>
        </w:r>
        <w:r w:rsidR="00D2642F">
          <w:rPr>
            <w:noProof/>
            <w:webHidden/>
          </w:rPr>
          <w:fldChar w:fldCharType="separate"/>
        </w:r>
        <w:r w:rsidR="00390D35">
          <w:rPr>
            <w:noProof/>
            <w:webHidden/>
          </w:rPr>
          <w:t>4</w:t>
        </w:r>
        <w:r w:rsidR="00D2642F">
          <w:rPr>
            <w:noProof/>
            <w:webHidden/>
          </w:rPr>
          <w:fldChar w:fldCharType="end"/>
        </w:r>
      </w:hyperlink>
    </w:p>
    <w:p w14:paraId="15146116" w14:textId="2818FD0F" w:rsidR="00D2642F" w:rsidRDefault="0024656C">
      <w:pPr>
        <w:pStyle w:val="21"/>
        <w:tabs>
          <w:tab w:val="left" w:pos="1786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36338270" w:history="1">
        <w:r w:rsidR="00D2642F" w:rsidRPr="00573D37">
          <w:rPr>
            <w:rStyle w:val="af1"/>
            <w:noProof/>
          </w:rPr>
          <w:t>1.2</w:t>
        </w:r>
        <w:r w:rsidR="00D2642F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D2642F" w:rsidRPr="00573D37">
          <w:rPr>
            <w:rStyle w:val="af1"/>
            <w:noProof/>
          </w:rPr>
          <w:t>Методы класса</w:t>
        </w:r>
        <w:r w:rsidR="00D2642F">
          <w:rPr>
            <w:noProof/>
            <w:webHidden/>
          </w:rPr>
          <w:tab/>
        </w:r>
        <w:r w:rsidR="00D2642F">
          <w:rPr>
            <w:noProof/>
            <w:webHidden/>
          </w:rPr>
          <w:fldChar w:fldCharType="begin"/>
        </w:r>
        <w:r w:rsidR="00D2642F">
          <w:rPr>
            <w:noProof/>
            <w:webHidden/>
          </w:rPr>
          <w:instrText xml:space="preserve"> PAGEREF _Toc136338270 \h </w:instrText>
        </w:r>
        <w:r w:rsidR="00D2642F">
          <w:rPr>
            <w:noProof/>
            <w:webHidden/>
          </w:rPr>
        </w:r>
        <w:r w:rsidR="00D2642F">
          <w:rPr>
            <w:noProof/>
            <w:webHidden/>
          </w:rPr>
          <w:fldChar w:fldCharType="separate"/>
        </w:r>
        <w:r w:rsidR="00390D35">
          <w:rPr>
            <w:noProof/>
            <w:webHidden/>
          </w:rPr>
          <w:t>4</w:t>
        </w:r>
        <w:r w:rsidR="00D2642F">
          <w:rPr>
            <w:noProof/>
            <w:webHidden/>
          </w:rPr>
          <w:fldChar w:fldCharType="end"/>
        </w:r>
      </w:hyperlink>
    </w:p>
    <w:p w14:paraId="49DD3FD7" w14:textId="5A02F87B" w:rsidR="00D2642F" w:rsidRDefault="0024656C">
      <w:pPr>
        <w:pStyle w:val="12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36338271" w:history="1">
        <w:r w:rsidR="00D2642F" w:rsidRPr="00573D37">
          <w:rPr>
            <w:rStyle w:val="af1"/>
            <w:noProof/>
            <w:lang w:val="en-US"/>
          </w:rPr>
          <w:t>2</w:t>
        </w:r>
        <w:r w:rsidR="00D2642F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D2642F" w:rsidRPr="00573D37">
          <w:rPr>
            <w:rStyle w:val="af1"/>
            <w:noProof/>
          </w:rPr>
          <w:t xml:space="preserve">Инструмент </w:t>
        </w:r>
        <w:r w:rsidR="00D2642F" w:rsidRPr="00573D37">
          <w:rPr>
            <w:rStyle w:val="af1"/>
            <w:noProof/>
            <w:lang w:val="en-US"/>
          </w:rPr>
          <w:t>Node-Red</w:t>
        </w:r>
        <w:r w:rsidR="00D2642F">
          <w:rPr>
            <w:noProof/>
            <w:webHidden/>
          </w:rPr>
          <w:tab/>
        </w:r>
        <w:r w:rsidR="00D2642F">
          <w:rPr>
            <w:noProof/>
            <w:webHidden/>
          </w:rPr>
          <w:fldChar w:fldCharType="begin"/>
        </w:r>
        <w:r w:rsidR="00D2642F">
          <w:rPr>
            <w:noProof/>
            <w:webHidden/>
          </w:rPr>
          <w:instrText xml:space="preserve"> PAGEREF _Toc136338271 \h </w:instrText>
        </w:r>
        <w:r w:rsidR="00D2642F">
          <w:rPr>
            <w:noProof/>
            <w:webHidden/>
          </w:rPr>
        </w:r>
        <w:r w:rsidR="00D2642F">
          <w:rPr>
            <w:noProof/>
            <w:webHidden/>
          </w:rPr>
          <w:fldChar w:fldCharType="separate"/>
        </w:r>
        <w:r w:rsidR="00390D35">
          <w:rPr>
            <w:noProof/>
            <w:webHidden/>
          </w:rPr>
          <w:t>2</w:t>
        </w:r>
        <w:r w:rsidR="00D2642F">
          <w:rPr>
            <w:noProof/>
            <w:webHidden/>
          </w:rPr>
          <w:fldChar w:fldCharType="end"/>
        </w:r>
      </w:hyperlink>
    </w:p>
    <w:p w14:paraId="47E6F372" w14:textId="041B727F" w:rsidR="00D2642F" w:rsidRDefault="0024656C">
      <w:pPr>
        <w:pStyle w:val="21"/>
        <w:tabs>
          <w:tab w:val="left" w:pos="1786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36338272" w:history="1">
        <w:r w:rsidR="00D2642F" w:rsidRPr="00573D37">
          <w:rPr>
            <w:rStyle w:val="af1"/>
            <w:noProof/>
            <w:lang w:val="en-US"/>
          </w:rPr>
          <w:t>2.1</w:t>
        </w:r>
        <w:r w:rsidR="00D2642F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D2642F" w:rsidRPr="00573D37">
          <w:rPr>
            <w:rStyle w:val="af1"/>
            <w:noProof/>
          </w:rPr>
          <w:t xml:space="preserve">Описание </w:t>
        </w:r>
        <w:r w:rsidR="00D2642F" w:rsidRPr="00573D37">
          <w:rPr>
            <w:rStyle w:val="af1"/>
            <w:noProof/>
            <w:lang w:val="en-US"/>
          </w:rPr>
          <w:t>Node-Red</w:t>
        </w:r>
        <w:r w:rsidR="00D2642F">
          <w:rPr>
            <w:noProof/>
            <w:webHidden/>
          </w:rPr>
          <w:tab/>
        </w:r>
        <w:r w:rsidR="00D2642F">
          <w:rPr>
            <w:noProof/>
            <w:webHidden/>
          </w:rPr>
          <w:fldChar w:fldCharType="begin"/>
        </w:r>
        <w:r w:rsidR="00D2642F">
          <w:rPr>
            <w:noProof/>
            <w:webHidden/>
          </w:rPr>
          <w:instrText xml:space="preserve"> PAGEREF _Toc136338272 \h </w:instrText>
        </w:r>
        <w:r w:rsidR="00D2642F">
          <w:rPr>
            <w:noProof/>
            <w:webHidden/>
          </w:rPr>
        </w:r>
        <w:r w:rsidR="00D2642F">
          <w:rPr>
            <w:noProof/>
            <w:webHidden/>
          </w:rPr>
          <w:fldChar w:fldCharType="separate"/>
        </w:r>
        <w:r w:rsidR="00390D35">
          <w:rPr>
            <w:noProof/>
            <w:webHidden/>
          </w:rPr>
          <w:t>2</w:t>
        </w:r>
        <w:r w:rsidR="00D2642F">
          <w:rPr>
            <w:noProof/>
            <w:webHidden/>
          </w:rPr>
          <w:fldChar w:fldCharType="end"/>
        </w:r>
      </w:hyperlink>
    </w:p>
    <w:p w14:paraId="02163C2D" w14:textId="35A26F87" w:rsidR="00D2642F" w:rsidRDefault="0024656C">
      <w:pPr>
        <w:pStyle w:val="12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36338273" w:history="1">
        <w:r w:rsidR="00D2642F" w:rsidRPr="00573D37">
          <w:rPr>
            <w:rStyle w:val="af1"/>
            <w:noProof/>
          </w:rPr>
          <w:t>3</w:t>
        </w:r>
        <w:r w:rsidR="00D2642F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D2642F" w:rsidRPr="00573D37">
          <w:rPr>
            <w:rStyle w:val="af1"/>
            <w:noProof/>
          </w:rPr>
          <w:t>Примеры использования системы</w:t>
        </w:r>
        <w:r w:rsidR="00D2642F">
          <w:rPr>
            <w:noProof/>
            <w:webHidden/>
          </w:rPr>
          <w:tab/>
        </w:r>
        <w:r w:rsidR="00D2642F">
          <w:rPr>
            <w:noProof/>
            <w:webHidden/>
          </w:rPr>
          <w:fldChar w:fldCharType="begin"/>
        </w:r>
        <w:r w:rsidR="00D2642F">
          <w:rPr>
            <w:noProof/>
            <w:webHidden/>
          </w:rPr>
          <w:instrText xml:space="preserve"> PAGEREF _Toc136338273 \h </w:instrText>
        </w:r>
        <w:r w:rsidR="00D2642F">
          <w:rPr>
            <w:noProof/>
            <w:webHidden/>
          </w:rPr>
        </w:r>
        <w:r w:rsidR="00D2642F">
          <w:rPr>
            <w:noProof/>
            <w:webHidden/>
          </w:rPr>
          <w:fldChar w:fldCharType="separate"/>
        </w:r>
        <w:r w:rsidR="00390D35">
          <w:rPr>
            <w:noProof/>
            <w:webHidden/>
          </w:rPr>
          <w:t>4</w:t>
        </w:r>
        <w:r w:rsidR="00D2642F">
          <w:rPr>
            <w:noProof/>
            <w:webHidden/>
          </w:rPr>
          <w:fldChar w:fldCharType="end"/>
        </w:r>
      </w:hyperlink>
    </w:p>
    <w:p w14:paraId="2A0F4312" w14:textId="37A1868B" w:rsidR="00D2642F" w:rsidRDefault="0024656C">
      <w:pPr>
        <w:pStyle w:val="21"/>
        <w:tabs>
          <w:tab w:val="left" w:pos="1786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36338274" w:history="1">
        <w:r w:rsidR="00D2642F" w:rsidRPr="00573D37">
          <w:rPr>
            <w:rStyle w:val="af1"/>
            <w:noProof/>
            <w:lang w:val="en-US"/>
          </w:rPr>
          <w:t>3.1</w:t>
        </w:r>
        <w:r w:rsidR="00D2642F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D2642F" w:rsidRPr="00573D37">
          <w:rPr>
            <w:rStyle w:val="af1"/>
            <w:noProof/>
          </w:rPr>
          <w:t xml:space="preserve">Классификация </w:t>
        </w:r>
        <w:r w:rsidR="00D2642F" w:rsidRPr="00573D37">
          <w:rPr>
            <w:rStyle w:val="af1"/>
            <w:noProof/>
            <w:lang w:val="en-US"/>
          </w:rPr>
          <w:t>Cifar-10</w:t>
        </w:r>
        <w:r w:rsidR="00D2642F">
          <w:rPr>
            <w:noProof/>
            <w:webHidden/>
          </w:rPr>
          <w:tab/>
        </w:r>
        <w:r w:rsidR="00D2642F">
          <w:rPr>
            <w:noProof/>
            <w:webHidden/>
          </w:rPr>
          <w:fldChar w:fldCharType="begin"/>
        </w:r>
        <w:r w:rsidR="00D2642F">
          <w:rPr>
            <w:noProof/>
            <w:webHidden/>
          </w:rPr>
          <w:instrText xml:space="preserve"> PAGEREF _Toc136338274 \h </w:instrText>
        </w:r>
        <w:r w:rsidR="00D2642F">
          <w:rPr>
            <w:noProof/>
            <w:webHidden/>
          </w:rPr>
        </w:r>
        <w:r w:rsidR="00D2642F">
          <w:rPr>
            <w:noProof/>
            <w:webHidden/>
          </w:rPr>
          <w:fldChar w:fldCharType="separate"/>
        </w:r>
        <w:r w:rsidR="00390D35">
          <w:rPr>
            <w:noProof/>
            <w:webHidden/>
          </w:rPr>
          <w:t>4</w:t>
        </w:r>
        <w:r w:rsidR="00D2642F">
          <w:rPr>
            <w:noProof/>
            <w:webHidden/>
          </w:rPr>
          <w:fldChar w:fldCharType="end"/>
        </w:r>
      </w:hyperlink>
    </w:p>
    <w:p w14:paraId="268CD047" w14:textId="5C8E5090" w:rsidR="00D2642F" w:rsidRDefault="0024656C">
      <w:pPr>
        <w:pStyle w:val="31"/>
        <w:tabs>
          <w:tab w:val="left" w:pos="1786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36338275" w:history="1">
        <w:r w:rsidR="00D2642F" w:rsidRPr="00573D37">
          <w:rPr>
            <w:rStyle w:val="af1"/>
            <w:noProof/>
          </w:rPr>
          <w:t>3.1.1</w:t>
        </w:r>
        <w:r w:rsidR="00D2642F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D2642F" w:rsidRPr="00573D37">
          <w:rPr>
            <w:rStyle w:val="af1"/>
            <w:noProof/>
          </w:rPr>
          <w:t>Описание задачи</w:t>
        </w:r>
        <w:r w:rsidR="00D2642F">
          <w:rPr>
            <w:noProof/>
            <w:webHidden/>
          </w:rPr>
          <w:tab/>
        </w:r>
        <w:r w:rsidR="00D2642F">
          <w:rPr>
            <w:noProof/>
            <w:webHidden/>
          </w:rPr>
          <w:fldChar w:fldCharType="begin"/>
        </w:r>
        <w:r w:rsidR="00D2642F">
          <w:rPr>
            <w:noProof/>
            <w:webHidden/>
          </w:rPr>
          <w:instrText xml:space="preserve"> PAGEREF _Toc136338275 \h </w:instrText>
        </w:r>
        <w:r w:rsidR="00D2642F">
          <w:rPr>
            <w:noProof/>
            <w:webHidden/>
          </w:rPr>
        </w:r>
        <w:r w:rsidR="00D2642F">
          <w:rPr>
            <w:noProof/>
            <w:webHidden/>
          </w:rPr>
          <w:fldChar w:fldCharType="separate"/>
        </w:r>
        <w:r w:rsidR="00390D35">
          <w:rPr>
            <w:noProof/>
            <w:webHidden/>
          </w:rPr>
          <w:t>4</w:t>
        </w:r>
        <w:r w:rsidR="00D2642F">
          <w:rPr>
            <w:noProof/>
            <w:webHidden/>
          </w:rPr>
          <w:fldChar w:fldCharType="end"/>
        </w:r>
      </w:hyperlink>
    </w:p>
    <w:p w14:paraId="031EE9E5" w14:textId="7FA150BE" w:rsidR="00D2642F" w:rsidRDefault="0024656C">
      <w:pPr>
        <w:pStyle w:val="31"/>
        <w:tabs>
          <w:tab w:val="left" w:pos="1786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36338276" w:history="1">
        <w:r w:rsidR="00D2642F" w:rsidRPr="00573D37">
          <w:rPr>
            <w:rStyle w:val="af1"/>
            <w:noProof/>
            <w:lang w:val="en-US"/>
          </w:rPr>
          <w:t>3.1.2</w:t>
        </w:r>
        <w:r w:rsidR="00D2642F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D2642F" w:rsidRPr="00573D37">
          <w:rPr>
            <w:rStyle w:val="af1"/>
            <w:noProof/>
            <w:lang w:val="en-US"/>
          </w:rPr>
          <w:t>LeNet</w:t>
        </w:r>
        <w:r w:rsidR="00D2642F">
          <w:rPr>
            <w:noProof/>
            <w:webHidden/>
          </w:rPr>
          <w:tab/>
        </w:r>
        <w:r w:rsidR="00D2642F">
          <w:rPr>
            <w:noProof/>
            <w:webHidden/>
          </w:rPr>
          <w:fldChar w:fldCharType="begin"/>
        </w:r>
        <w:r w:rsidR="00D2642F">
          <w:rPr>
            <w:noProof/>
            <w:webHidden/>
          </w:rPr>
          <w:instrText xml:space="preserve"> PAGEREF _Toc136338276 \h </w:instrText>
        </w:r>
        <w:r w:rsidR="00D2642F">
          <w:rPr>
            <w:noProof/>
            <w:webHidden/>
          </w:rPr>
        </w:r>
        <w:r w:rsidR="00D2642F">
          <w:rPr>
            <w:noProof/>
            <w:webHidden/>
          </w:rPr>
          <w:fldChar w:fldCharType="separate"/>
        </w:r>
        <w:r w:rsidR="00390D35">
          <w:rPr>
            <w:noProof/>
            <w:webHidden/>
          </w:rPr>
          <w:t>5</w:t>
        </w:r>
        <w:r w:rsidR="00D2642F">
          <w:rPr>
            <w:noProof/>
            <w:webHidden/>
          </w:rPr>
          <w:fldChar w:fldCharType="end"/>
        </w:r>
      </w:hyperlink>
    </w:p>
    <w:p w14:paraId="53FFAF36" w14:textId="1D55F918" w:rsidR="00D2642F" w:rsidRDefault="0024656C">
      <w:pPr>
        <w:pStyle w:val="31"/>
        <w:tabs>
          <w:tab w:val="left" w:pos="1786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36338277" w:history="1">
        <w:r w:rsidR="00D2642F" w:rsidRPr="00573D37">
          <w:rPr>
            <w:rStyle w:val="af1"/>
            <w:noProof/>
            <w:lang w:val="en-US"/>
          </w:rPr>
          <w:t>3.1.3</w:t>
        </w:r>
        <w:r w:rsidR="00D2642F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D2642F" w:rsidRPr="00573D37">
          <w:rPr>
            <w:rStyle w:val="af1"/>
            <w:noProof/>
            <w:lang w:val="en-US"/>
          </w:rPr>
          <w:t>ResNet</w:t>
        </w:r>
        <w:r w:rsidR="00D2642F">
          <w:rPr>
            <w:noProof/>
            <w:webHidden/>
          </w:rPr>
          <w:tab/>
        </w:r>
        <w:r w:rsidR="00D2642F">
          <w:rPr>
            <w:noProof/>
            <w:webHidden/>
          </w:rPr>
          <w:fldChar w:fldCharType="begin"/>
        </w:r>
        <w:r w:rsidR="00D2642F">
          <w:rPr>
            <w:noProof/>
            <w:webHidden/>
          </w:rPr>
          <w:instrText xml:space="preserve"> PAGEREF _Toc136338277 \h </w:instrText>
        </w:r>
        <w:r w:rsidR="00D2642F">
          <w:rPr>
            <w:noProof/>
            <w:webHidden/>
          </w:rPr>
        </w:r>
        <w:r w:rsidR="00D2642F">
          <w:rPr>
            <w:noProof/>
            <w:webHidden/>
          </w:rPr>
          <w:fldChar w:fldCharType="separate"/>
        </w:r>
        <w:r w:rsidR="00390D35">
          <w:rPr>
            <w:noProof/>
            <w:webHidden/>
          </w:rPr>
          <w:t>6</w:t>
        </w:r>
        <w:r w:rsidR="00D2642F">
          <w:rPr>
            <w:noProof/>
            <w:webHidden/>
          </w:rPr>
          <w:fldChar w:fldCharType="end"/>
        </w:r>
      </w:hyperlink>
    </w:p>
    <w:p w14:paraId="12F18D3A" w14:textId="2749628C" w:rsidR="00D2642F" w:rsidRDefault="0024656C">
      <w:pPr>
        <w:pStyle w:val="31"/>
        <w:tabs>
          <w:tab w:val="left" w:pos="1786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36338278" w:history="1">
        <w:r w:rsidR="00D2642F" w:rsidRPr="00573D37">
          <w:rPr>
            <w:rStyle w:val="af1"/>
            <w:noProof/>
            <w:lang w:val="en-US"/>
          </w:rPr>
          <w:t>3.1.4</w:t>
        </w:r>
        <w:r w:rsidR="00D2642F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D2642F" w:rsidRPr="00573D37">
          <w:rPr>
            <w:rStyle w:val="af1"/>
            <w:noProof/>
          </w:rPr>
          <w:t xml:space="preserve">Создание системы на </w:t>
        </w:r>
        <w:r w:rsidR="00D2642F" w:rsidRPr="00573D37">
          <w:rPr>
            <w:rStyle w:val="af1"/>
            <w:noProof/>
            <w:lang w:val="en-US"/>
          </w:rPr>
          <w:t>Node</w:t>
        </w:r>
        <w:r w:rsidR="00D2642F" w:rsidRPr="00573D37">
          <w:rPr>
            <w:rStyle w:val="af1"/>
            <w:noProof/>
          </w:rPr>
          <w:t>-</w:t>
        </w:r>
        <w:r w:rsidR="00D2642F" w:rsidRPr="00573D37">
          <w:rPr>
            <w:rStyle w:val="af1"/>
            <w:noProof/>
            <w:lang w:val="en-US"/>
          </w:rPr>
          <w:t>Red</w:t>
        </w:r>
        <w:r w:rsidR="00D2642F">
          <w:rPr>
            <w:noProof/>
            <w:webHidden/>
          </w:rPr>
          <w:tab/>
        </w:r>
        <w:r w:rsidR="00D2642F">
          <w:rPr>
            <w:noProof/>
            <w:webHidden/>
          </w:rPr>
          <w:fldChar w:fldCharType="begin"/>
        </w:r>
        <w:r w:rsidR="00D2642F">
          <w:rPr>
            <w:noProof/>
            <w:webHidden/>
          </w:rPr>
          <w:instrText xml:space="preserve"> PAGEREF _Toc136338278 \h </w:instrText>
        </w:r>
        <w:r w:rsidR="00D2642F">
          <w:rPr>
            <w:noProof/>
            <w:webHidden/>
          </w:rPr>
        </w:r>
        <w:r w:rsidR="00D2642F">
          <w:rPr>
            <w:noProof/>
            <w:webHidden/>
          </w:rPr>
          <w:fldChar w:fldCharType="separate"/>
        </w:r>
        <w:r w:rsidR="00390D35">
          <w:rPr>
            <w:noProof/>
            <w:webHidden/>
          </w:rPr>
          <w:t>7</w:t>
        </w:r>
        <w:r w:rsidR="00D2642F">
          <w:rPr>
            <w:noProof/>
            <w:webHidden/>
          </w:rPr>
          <w:fldChar w:fldCharType="end"/>
        </w:r>
      </w:hyperlink>
    </w:p>
    <w:p w14:paraId="57C3B60C" w14:textId="1F1583E2" w:rsidR="00D2642F" w:rsidRDefault="0024656C">
      <w:pPr>
        <w:pStyle w:val="31"/>
        <w:tabs>
          <w:tab w:val="left" w:pos="1786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36338279" w:history="1">
        <w:r w:rsidR="00D2642F" w:rsidRPr="00573D37">
          <w:rPr>
            <w:rStyle w:val="af1"/>
            <w:noProof/>
          </w:rPr>
          <w:t>3.1.5</w:t>
        </w:r>
        <w:r w:rsidR="00D2642F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D2642F" w:rsidRPr="00573D37">
          <w:rPr>
            <w:rStyle w:val="af1"/>
            <w:noProof/>
          </w:rPr>
          <w:t>Результат</w:t>
        </w:r>
        <w:r w:rsidR="00D2642F">
          <w:rPr>
            <w:noProof/>
            <w:webHidden/>
          </w:rPr>
          <w:tab/>
        </w:r>
        <w:r w:rsidR="00D2642F">
          <w:rPr>
            <w:noProof/>
            <w:webHidden/>
          </w:rPr>
          <w:fldChar w:fldCharType="begin"/>
        </w:r>
        <w:r w:rsidR="00D2642F">
          <w:rPr>
            <w:noProof/>
            <w:webHidden/>
          </w:rPr>
          <w:instrText xml:space="preserve"> PAGEREF _Toc136338279 \h </w:instrText>
        </w:r>
        <w:r w:rsidR="00D2642F">
          <w:rPr>
            <w:noProof/>
            <w:webHidden/>
          </w:rPr>
        </w:r>
        <w:r w:rsidR="00D2642F">
          <w:rPr>
            <w:noProof/>
            <w:webHidden/>
          </w:rPr>
          <w:fldChar w:fldCharType="separate"/>
        </w:r>
        <w:r w:rsidR="00390D35">
          <w:rPr>
            <w:noProof/>
            <w:webHidden/>
          </w:rPr>
          <w:t>7</w:t>
        </w:r>
        <w:r w:rsidR="00D2642F">
          <w:rPr>
            <w:noProof/>
            <w:webHidden/>
          </w:rPr>
          <w:fldChar w:fldCharType="end"/>
        </w:r>
      </w:hyperlink>
    </w:p>
    <w:p w14:paraId="0A2BCB3F" w14:textId="6EB7FEB3" w:rsidR="00D2642F" w:rsidRDefault="0024656C">
      <w:pPr>
        <w:pStyle w:val="21"/>
        <w:tabs>
          <w:tab w:val="left" w:pos="1786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36338280" w:history="1">
        <w:r w:rsidR="00D2642F" w:rsidRPr="00573D37">
          <w:rPr>
            <w:rStyle w:val="af1"/>
            <w:noProof/>
            <w:lang w:val="en-US"/>
          </w:rPr>
          <w:t>3.2</w:t>
        </w:r>
        <w:r w:rsidR="00D2642F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D2642F" w:rsidRPr="00573D37">
          <w:rPr>
            <w:rStyle w:val="af1"/>
            <w:noProof/>
          </w:rPr>
          <w:t xml:space="preserve">Семантическая сегментация </w:t>
        </w:r>
        <w:r w:rsidR="00D2642F" w:rsidRPr="00573D37">
          <w:rPr>
            <w:rStyle w:val="af1"/>
            <w:noProof/>
            <w:lang w:val="en-US"/>
          </w:rPr>
          <w:t>Cityscapes</w:t>
        </w:r>
        <w:r w:rsidR="00D2642F">
          <w:rPr>
            <w:noProof/>
            <w:webHidden/>
          </w:rPr>
          <w:tab/>
        </w:r>
        <w:r w:rsidR="00D2642F">
          <w:rPr>
            <w:noProof/>
            <w:webHidden/>
          </w:rPr>
          <w:fldChar w:fldCharType="begin"/>
        </w:r>
        <w:r w:rsidR="00D2642F">
          <w:rPr>
            <w:noProof/>
            <w:webHidden/>
          </w:rPr>
          <w:instrText xml:space="preserve"> PAGEREF _Toc136338280 \h </w:instrText>
        </w:r>
        <w:r w:rsidR="00D2642F">
          <w:rPr>
            <w:noProof/>
            <w:webHidden/>
          </w:rPr>
        </w:r>
        <w:r w:rsidR="00D2642F">
          <w:rPr>
            <w:noProof/>
            <w:webHidden/>
          </w:rPr>
          <w:fldChar w:fldCharType="separate"/>
        </w:r>
        <w:r w:rsidR="00390D35">
          <w:rPr>
            <w:noProof/>
            <w:webHidden/>
          </w:rPr>
          <w:t>8</w:t>
        </w:r>
        <w:r w:rsidR="00D2642F">
          <w:rPr>
            <w:noProof/>
            <w:webHidden/>
          </w:rPr>
          <w:fldChar w:fldCharType="end"/>
        </w:r>
      </w:hyperlink>
    </w:p>
    <w:p w14:paraId="4D20DE0B" w14:textId="23F9565D" w:rsidR="00D2642F" w:rsidRDefault="0024656C">
      <w:pPr>
        <w:pStyle w:val="31"/>
        <w:tabs>
          <w:tab w:val="left" w:pos="1786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36338281" w:history="1">
        <w:r w:rsidR="00D2642F" w:rsidRPr="00573D37">
          <w:rPr>
            <w:rStyle w:val="af1"/>
            <w:noProof/>
            <w:lang w:val="en-US"/>
          </w:rPr>
          <w:t>3.2.1</w:t>
        </w:r>
        <w:r w:rsidR="00D2642F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D2642F" w:rsidRPr="00573D37">
          <w:rPr>
            <w:rStyle w:val="af1"/>
            <w:noProof/>
          </w:rPr>
          <w:t>Описание задачи</w:t>
        </w:r>
        <w:r w:rsidR="00D2642F">
          <w:rPr>
            <w:noProof/>
            <w:webHidden/>
          </w:rPr>
          <w:tab/>
        </w:r>
        <w:r w:rsidR="00D2642F">
          <w:rPr>
            <w:noProof/>
            <w:webHidden/>
          </w:rPr>
          <w:fldChar w:fldCharType="begin"/>
        </w:r>
        <w:r w:rsidR="00D2642F">
          <w:rPr>
            <w:noProof/>
            <w:webHidden/>
          </w:rPr>
          <w:instrText xml:space="preserve"> PAGEREF _Toc136338281 \h </w:instrText>
        </w:r>
        <w:r w:rsidR="00D2642F">
          <w:rPr>
            <w:noProof/>
            <w:webHidden/>
          </w:rPr>
        </w:r>
        <w:r w:rsidR="00D2642F">
          <w:rPr>
            <w:noProof/>
            <w:webHidden/>
          </w:rPr>
          <w:fldChar w:fldCharType="separate"/>
        </w:r>
        <w:r w:rsidR="00390D35">
          <w:rPr>
            <w:noProof/>
            <w:webHidden/>
          </w:rPr>
          <w:t>8</w:t>
        </w:r>
        <w:r w:rsidR="00D2642F">
          <w:rPr>
            <w:noProof/>
            <w:webHidden/>
          </w:rPr>
          <w:fldChar w:fldCharType="end"/>
        </w:r>
      </w:hyperlink>
    </w:p>
    <w:p w14:paraId="00F321A5" w14:textId="6957898C" w:rsidR="00D2642F" w:rsidRDefault="0024656C">
      <w:pPr>
        <w:pStyle w:val="31"/>
        <w:tabs>
          <w:tab w:val="left" w:pos="1786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36338282" w:history="1">
        <w:r w:rsidR="00D2642F" w:rsidRPr="00573D37">
          <w:rPr>
            <w:rStyle w:val="af1"/>
            <w:noProof/>
            <w:lang w:val="en-US"/>
          </w:rPr>
          <w:t>3.2.2</w:t>
        </w:r>
        <w:r w:rsidR="00D2642F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D2642F" w:rsidRPr="00573D37">
          <w:rPr>
            <w:rStyle w:val="af1"/>
            <w:noProof/>
            <w:lang w:val="en-US"/>
          </w:rPr>
          <w:t>Fully Convolutional Network</w:t>
        </w:r>
        <w:r w:rsidR="00D2642F" w:rsidRPr="00573D37">
          <w:rPr>
            <w:rStyle w:val="af1"/>
            <w:noProof/>
          </w:rPr>
          <w:t xml:space="preserve"> (</w:t>
        </w:r>
        <w:r w:rsidR="00D2642F" w:rsidRPr="00573D37">
          <w:rPr>
            <w:rStyle w:val="af1"/>
            <w:noProof/>
            <w:lang w:val="en-US"/>
          </w:rPr>
          <w:t>FCN)</w:t>
        </w:r>
        <w:r w:rsidR="00D2642F">
          <w:rPr>
            <w:noProof/>
            <w:webHidden/>
          </w:rPr>
          <w:tab/>
        </w:r>
        <w:r w:rsidR="00D2642F">
          <w:rPr>
            <w:noProof/>
            <w:webHidden/>
          </w:rPr>
          <w:fldChar w:fldCharType="begin"/>
        </w:r>
        <w:r w:rsidR="00D2642F">
          <w:rPr>
            <w:noProof/>
            <w:webHidden/>
          </w:rPr>
          <w:instrText xml:space="preserve"> PAGEREF _Toc136338282 \h </w:instrText>
        </w:r>
        <w:r w:rsidR="00D2642F">
          <w:rPr>
            <w:noProof/>
            <w:webHidden/>
          </w:rPr>
        </w:r>
        <w:r w:rsidR="00D2642F">
          <w:rPr>
            <w:noProof/>
            <w:webHidden/>
          </w:rPr>
          <w:fldChar w:fldCharType="separate"/>
        </w:r>
        <w:r w:rsidR="00390D35">
          <w:rPr>
            <w:noProof/>
            <w:webHidden/>
          </w:rPr>
          <w:t>9</w:t>
        </w:r>
        <w:r w:rsidR="00D2642F">
          <w:rPr>
            <w:noProof/>
            <w:webHidden/>
          </w:rPr>
          <w:fldChar w:fldCharType="end"/>
        </w:r>
      </w:hyperlink>
    </w:p>
    <w:p w14:paraId="0A5E5BA9" w14:textId="0C07F454" w:rsidR="00D2642F" w:rsidRDefault="0024656C">
      <w:pPr>
        <w:pStyle w:val="31"/>
        <w:tabs>
          <w:tab w:val="left" w:pos="1786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36338283" w:history="1">
        <w:r w:rsidR="00D2642F" w:rsidRPr="00573D37">
          <w:rPr>
            <w:rStyle w:val="af1"/>
            <w:noProof/>
            <w:lang w:val="en-US"/>
          </w:rPr>
          <w:t>3.2.3</w:t>
        </w:r>
        <w:r w:rsidR="00D2642F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D2642F" w:rsidRPr="00573D37">
          <w:rPr>
            <w:rStyle w:val="af1"/>
            <w:noProof/>
            <w:lang w:val="en-US"/>
          </w:rPr>
          <w:t>UNet</w:t>
        </w:r>
        <w:r w:rsidR="00D2642F">
          <w:rPr>
            <w:noProof/>
            <w:webHidden/>
          </w:rPr>
          <w:tab/>
        </w:r>
        <w:r w:rsidR="00D2642F">
          <w:rPr>
            <w:noProof/>
            <w:webHidden/>
          </w:rPr>
          <w:fldChar w:fldCharType="begin"/>
        </w:r>
        <w:r w:rsidR="00D2642F">
          <w:rPr>
            <w:noProof/>
            <w:webHidden/>
          </w:rPr>
          <w:instrText xml:space="preserve"> PAGEREF _Toc136338283 \h </w:instrText>
        </w:r>
        <w:r w:rsidR="00D2642F">
          <w:rPr>
            <w:noProof/>
            <w:webHidden/>
          </w:rPr>
        </w:r>
        <w:r w:rsidR="00D2642F">
          <w:rPr>
            <w:noProof/>
            <w:webHidden/>
          </w:rPr>
          <w:fldChar w:fldCharType="separate"/>
        </w:r>
        <w:r w:rsidR="00390D35">
          <w:rPr>
            <w:noProof/>
            <w:webHidden/>
          </w:rPr>
          <w:t>11</w:t>
        </w:r>
        <w:r w:rsidR="00D2642F">
          <w:rPr>
            <w:noProof/>
            <w:webHidden/>
          </w:rPr>
          <w:fldChar w:fldCharType="end"/>
        </w:r>
      </w:hyperlink>
    </w:p>
    <w:p w14:paraId="60EF1605" w14:textId="11479EB3" w:rsidR="00D2642F" w:rsidRDefault="0024656C">
      <w:pPr>
        <w:pStyle w:val="31"/>
        <w:tabs>
          <w:tab w:val="left" w:pos="1786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36338284" w:history="1">
        <w:r w:rsidR="00D2642F" w:rsidRPr="00573D37">
          <w:rPr>
            <w:rStyle w:val="af1"/>
            <w:noProof/>
            <w:lang w:val="en-US"/>
          </w:rPr>
          <w:t>3.2.4</w:t>
        </w:r>
        <w:r w:rsidR="00D2642F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D2642F" w:rsidRPr="00573D37">
          <w:rPr>
            <w:rStyle w:val="af1"/>
            <w:noProof/>
          </w:rPr>
          <w:t xml:space="preserve">Создание системы на </w:t>
        </w:r>
        <w:r w:rsidR="00D2642F" w:rsidRPr="00573D37">
          <w:rPr>
            <w:rStyle w:val="af1"/>
            <w:noProof/>
            <w:lang w:val="en-US"/>
          </w:rPr>
          <w:t>Node</w:t>
        </w:r>
        <w:r w:rsidR="00D2642F" w:rsidRPr="00573D37">
          <w:rPr>
            <w:rStyle w:val="af1"/>
            <w:noProof/>
          </w:rPr>
          <w:t>-</w:t>
        </w:r>
        <w:r w:rsidR="00D2642F" w:rsidRPr="00573D37">
          <w:rPr>
            <w:rStyle w:val="af1"/>
            <w:noProof/>
            <w:lang w:val="en-US"/>
          </w:rPr>
          <w:t>Red</w:t>
        </w:r>
        <w:r w:rsidR="00D2642F">
          <w:rPr>
            <w:noProof/>
            <w:webHidden/>
          </w:rPr>
          <w:tab/>
        </w:r>
        <w:r w:rsidR="00D2642F">
          <w:rPr>
            <w:noProof/>
            <w:webHidden/>
          </w:rPr>
          <w:fldChar w:fldCharType="begin"/>
        </w:r>
        <w:r w:rsidR="00D2642F">
          <w:rPr>
            <w:noProof/>
            <w:webHidden/>
          </w:rPr>
          <w:instrText xml:space="preserve"> PAGEREF _Toc136338284 \h </w:instrText>
        </w:r>
        <w:r w:rsidR="00D2642F">
          <w:rPr>
            <w:noProof/>
            <w:webHidden/>
          </w:rPr>
        </w:r>
        <w:r w:rsidR="00D2642F">
          <w:rPr>
            <w:noProof/>
            <w:webHidden/>
          </w:rPr>
          <w:fldChar w:fldCharType="separate"/>
        </w:r>
        <w:r w:rsidR="00390D35">
          <w:rPr>
            <w:noProof/>
            <w:webHidden/>
          </w:rPr>
          <w:t>13</w:t>
        </w:r>
        <w:r w:rsidR="00D2642F">
          <w:rPr>
            <w:noProof/>
            <w:webHidden/>
          </w:rPr>
          <w:fldChar w:fldCharType="end"/>
        </w:r>
      </w:hyperlink>
    </w:p>
    <w:p w14:paraId="4F2CA8ED" w14:textId="29D93BAF" w:rsidR="00D2642F" w:rsidRDefault="0024656C">
      <w:pPr>
        <w:pStyle w:val="31"/>
        <w:tabs>
          <w:tab w:val="left" w:pos="1786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36338285" w:history="1">
        <w:r w:rsidR="00D2642F" w:rsidRPr="00573D37">
          <w:rPr>
            <w:rStyle w:val="af1"/>
            <w:noProof/>
          </w:rPr>
          <w:t>3.2.5</w:t>
        </w:r>
        <w:r w:rsidR="00D2642F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D2642F" w:rsidRPr="00573D37">
          <w:rPr>
            <w:rStyle w:val="af1"/>
            <w:noProof/>
          </w:rPr>
          <w:t>Результат</w:t>
        </w:r>
        <w:r w:rsidR="00D2642F">
          <w:rPr>
            <w:noProof/>
            <w:webHidden/>
          </w:rPr>
          <w:tab/>
        </w:r>
        <w:r w:rsidR="00D2642F">
          <w:rPr>
            <w:noProof/>
            <w:webHidden/>
          </w:rPr>
          <w:fldChar w:fldCharType="begin"/>
        </w:r>
        <w:r w:rsidR="00D2642F">
          <w:rPr>
            <w:noProof/>
            <w:webHidden/>
          </w:rPr>
          <w:instrText xml:space="preserve"> PAGEREF _Toc136338285 \h </w:instrText>
        </w:r>
        <w:r w:rsidR="00D2642F">
          <w:rPr>
            <w:noProof/>
            <w:webHidden/>
          </w:rPr>
        </w:r>
        <w:r w:rsidR="00D2642F">
          <w:rPr>
            <w:noProof/>
            <w:webHidden/>
          </w:rPr>
          <w:fldChar w:fldCharType="separate"/>
        </w:r>
        <w:r w:rsidR="00390D35">
          <w:rPr>
            <w:noProof/>
            <w:webHidden/>
          </w:rPr>
          <w:t>13</w:t>
        </w:r>
        <w:r w:rsidR="00D2642F">
          <w:rPr>
            <w:noProof/>
            <w:webHidden/>
          </w:rPr>
          <w:fldChar w:fldCharType="end"/>
        </w:r>
      </w:hyperlink>
    </w:p>
    <w:p w14:paraId="7F596BDA" w14:textId="02313CDF" w:rsidR="00D2642F" w:rsidRDefault="0024656C">
      <w:pPr>
        <w:pStyle w:val="21"/>
        <w:tabs>
          <w:tab w:val="left" w:pos="1786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36338286" w:history="1">
        <w:r w:rsidR="00D2642F" w:rsidRPr="00573D37">
          <w:rPr>
            <w:rStyle w:val="af1"/>
            <w:noProof/>
          </w:rPr>
          <w:t>3.3</w:t>
        </w:r>
        <w:r w:rsidR="00D2642F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D2642F" w:rsidRPr="00573D37">
          <w:rPr>
            <w:rStyle w:val="af1"/>
            <w:noProof/>
          </w:rPr>
          <w:t>Классификация красных автомобилей в дорожном потоке.</w:t>
        </w:r>
        <w:r w:rsidR="00D2642F">
          <w:rPr>
            <w:noProof/>
            <w:webHidden/>
          </w:rPr>
          <w:tab/>
        </w:r>
        <w:r w:rsidR="00D2642F">
          <w:rPr>
            <w:noProof/>
            <w:webHidden/>
          </w:rPr>
          <w:fldChar w:fldCharType="begin"/>
        </w:r>
        <w:r w:rsidR="00D2642F">
          <w:rPr>
            <w:noProof/>
            <w:webHidden/>
          </w:rPr>
          <w:instrText xml:space="preserve"> PAGEREF _Toc136338286 \h </w:instrText>
        </w:r>
        <w:r w:rsidR="00D2642F">
          <w:rPr>
            <w:noProof/>
            <w:webHidden/>
          </w:rPr>
        </w:r>
        <w:r w:rsidR="00D2642F">
          <w:rPr>
            <w:noProof/>
            <w:webHidden/>
          </w:rPr>
          <w:fldChar w:fldCharType="separate"/>
        </w:r>
        <w:r w:rsidR="00390D35">
          <w:rPr>
            <w:noProof/>
            <w:webHidden/>
          </w:rPr>
          <w:t>15</w:t>
        </w:r>
        <w:r w:rsidR="00D2642F">
          <w:rPr>
            <w:noProof/>
            <w:webHidden/>
          </w:rPr>
          <w:fldChar w:fldCharType="end"/>
        </w:r>
      </w:hyperlink>
    </w:p>
    <w:p w14:paraId="248B8FA5" w14:textId="27F27E7A" w:rsidR="00D2642F" w:rsidRDefault="0024656C">
      <w:pPr>
        <w:pStyle w:val="31"/>
        <w:tabs>
          <w:tab w:val="left" w:pos="1786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36338287" w:history="1">
        <w:r w:rsidR="00D2642F" w:rsidRPr="00573D37">
          <w:rPr>
            <w:rStyle w:val="af1"/>
            <w:noProof/>
          </w:rPr>
          <w:t>3.3.1</w:t>
        </w:r>
        <w:r w:rsidR="00D2642F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D2642F" w:rsidRPr="00573D37">
          <w:rPr>
            <w:rStyle w:val="af1"/>
            <w:noProof/>
          </w:rPr>
          <w:t>Описание задачи</w:t>
        </w:r>
        <w:r w:rsidR="00D2642F">
          <w:rPr>
            <w:noProof/>
            <w:webHidden/>
          </w:rPr>
          <w:tab/>
        </w:r>
        <w:r w:rsidR="00D2642F">
          <w:rPr>
            <w:noProof/>
            <w:webHidden/>
          </w:rPr>
          <w:fldChar w:fldCharType="begin"/>
        </w:r>
        <w:r w:rsidR="00D2642F">
          <w:rPr>
            <w:noProof/>
            <w:webHidden/>
          </w:rPr>
          <w:instrText xml:space="preserve"> PAGEREF _Toc136338287 \h </w:instrText>
        </w:r>
        <w:r w:rsidR="00D2642F">
          <w:rPr>
            <w:noProof/>
            <w:webHidden/>
          </w:rPr>
        </w:r>
        <w:r w:rsidR="00D2642F">
          <w:rPr>
            <w:noProof/>
            <w:webHidden/>
          </w:rPr>
          <w:fldChar w:fldCharType="separate"/>
        </w:r>
        <w:r w:rsidR="00390D35">
          <w:rPr>
            <w:noProof/>
            <w:webHidden/>
          </w:rPr>
          <w:t>15</w:t>
        </w:r>
        <w:r w:rsidR="00D2642F">
          <w:rPr>
            <w:noProof/>
            <w:webHidden/>
          </w:rPr>
          <w:fldChar w:fldCharType="end"/>
        </w:r>
      </w:hyperlink>
    </w:p>
    <w:p w14:paraId="191273C0" w14:textId="773BA835" w:rsidR="00D2642F" w:rsidRDefault="0024656C">
      <w:pPr>
        <w:pStyle w:val="31"/>
        <w:tabs>
          <w:tab w:val="left" w:pos="1786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36338288" w:history="1">
        <w:r w:rsidR="00D2642F" w:rsidRPr="00573D37">
          <w:rPr>
            <w:rStyle w:val="af1"/>
            <w:noProof/>
            <w:lang w:val="en-US"/>
          </w:rPr>
          <w:t>3.3.2</w:t>
        </w:r>
        <w:r w:rsidR="00D2642F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D2642F" w:rsidRPr="00573D37">
          <w:rPr>
            <w:rStyle w:val="af1"/>
            <w:noProof/>
          </w:rPr>
          <w:t xml:space="preserve">Создание системы на </w:t>
        </w:r>
        <w:r w:rsidR="00D2642F" w:rsidRPr="00573D37">
          <w:rPr>
            <w:rStyle w:val="af1"/>
            <w:noProof/>
            <w:lang w:val="en-US"/>
          </w:rPr>
          <w:t>Node-Red</w:t>
        </w:r>
        <w:r w:rsidR="00D2642F">
          <w:rPr>
            <w:noProof/>
            <w:webHidden/>
          </w:rPr>
          <w:tab/>
        </w:r>
        <w:r w:rsidR="00D2642F">
          <w:rPr>
            <w:noProof/>
            <w:webHidden/>
          </w:rPr>
          <w:fldChar w:fldCharType="begin"/>
        </w:r>
        <w:r w:rsidR="00D2642F">
          <w:rPr>
            <w:noProof/>
            <w:webHidden/>
          </w:rPr>
          <w:instrText xml:space="preserve"> PAGEREF _Toc136338288 \h </w:instrText>
        </w:r>
        <w:r w:rsidR="00D2642F">
          <w:rPr>
            <w:noProof/>
            <w:webHidden/>
          </w:rPr>
        </w:r>
        <w:r w:rsidR="00D2642F">
          <w:rPr>
            <w:noProof/>
            <w:webHidden/>
          </w:rPr>
          <w:fldChar w:fldCharType="separate"/>
        </w:r>
        <w:r w:rsidR="00390D35">
          <w:rPr>
            <w:noProof/>
            <w:webHidden/>
          </w:rPr>
          <w:t>16</w:t>
        </w:r>
        <w:r w:rsidR="00D2642F">
          <w:rPr>
            <w:noProof/>
            <w:webHidden/>
          </w:rPr>
          <w:fldChar w:fldCharType="end"/>
        </w:r>
      </w:hyperlink>
    </w:p>
    <w:p w14:paraId="73EF592D" w14:textId="0BF1EB30" w:rsidR="00D2642F" w:rsidRDefault="0024656C">
      <w:pPr>
        <w:pStyle w:val="31"/>
        <w:tabs>
          <w:tab w:val="left" w:pos="1786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36338289" w:history="1">
        <w:r w:rsidR="00D2642F" w:rsidRPr="00573D37">
          <w:rPr>
            <w:rStyle w:val="af1"/>
            <w:noProof/>
          </w:rPr>
          <w:t>3.3.3</w:t>
        </w:r>
        <w:r w:rsidR="00D2642F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D2642F" w:rsidRPr="00573D37">
          <w:rPr>
            <w:rStyle w:val="af1"/>
            <w:noProof/>
          </w:rPr>
          <w:t>Результат</w:t>
        </w:r>
        <w:r w:rsidR="00D2642F">
          <w:rPr>
            <w:noProof/>
            <w:webHidden/>
          </w:rPr>
          <w:tab/>
        </w:r>
        <w:r w:rsidR="00D2642F">
          <w:rPr>
            <w:noProof/>
            <w:webHidden/>
          </w:rPr>
          <w:fldChar w:fldCharType="begin"/>
        </w:r>
        <w:r w:rsidR="00D2642F">
          <w:rPr>
            <w:noProof/>
            <w:webHidden/>
          </w:rPr>
          <w:instrText xml:space="preserve"> PAGEREF _Toc136338289 \h </w:instrText>
        </w:r>
        <w:r w:rsidR="00D2642F">
          <w:rPr>
            <w:noProof/>
            <w:webHidden/>
          </w:rPr>
        </w:r>
        <w:r w:rsidR="00D2642F">
          <w:rPr>
            <w:noProof/>
            <w:webHidden/>
          </w:rPr>
          <w:fldChar w:fldCharType="separate"/>
        </w:r>
        <w:r w:rsidR="00390D35">
          <w:rPr>
            <w:noProof/>
            <w:webHidden/>
          </w:rPr>
          <w:t>16</w:t>
        </w:r>
        <w:r w:rsidR="00D2642F">
          <w:rPr>
            <w:noProof/>
            <w:webHidden/>
          </w:rPr>
          <w:fldChar w:fldCharType="end"/>
        </w:r>
      </w:hyperlink>
    </w:p>
    <w:p w14:paraId="403CF7AD" w14:textId="37D740FB" w:rsidR="00D2642F" w:rsidRDefault="0024656C">
      <w:pPr>
        <w:pStyle w:val="12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36338290" w:history="1">
        <w:r w:rsidR="00D2642F" w:rsidRPr="00573D37">
          <w:rPr>
            <w:rStyle w:val="af1"/>
            <w:noProof/>
          </w:rPr>
          <w:t>Заключение</w:t>
        </w:r>
        <w:r w:rsidR="00D2642F">
          <w:rPr>
            <w:noProof/>
            <w:webHidden/>
          </w:rPr>
          <w:tab/>
        </w:r>
        <w:r w:rsidR="00D2642F">
          <w:rPr>
            <w:noProof/>
            <w:webHidden/>
          </w:rPr>
          <w:fldChar w:fldCharType="begin"/>
        </w:r>
        <w:r w:rsidR="00D2642F">
          <w:rPr>
            <w:noProof/>
            <w:webHidden/>
          </w:rPr>
          <w:instrText xml:space="preserve"> PAGEREF _Toc136338290 \h </w:instrText>
        </w:r>
        <w:r w:rsidR="00D2642F">
          <w:rPr>
            <w:noProof/>
            <w:webHidden/>
          </w:rPr>
        </w:r>
        <w:r w:rsidR="00D2642F">
          <w:rPr>
            <w:noProof/>
            <w:webHidden/>
          </w:rPr>
          <w:fldChar w:fldCharType="separate"/>
        </w:r>
        <w:r w:rsidR="00390D35">
          <w:rPr>
            <w:noProof/>
            <w:webHidden/>
          </w:rPr>
          <w:t>17</w:t>
        </w:r>
        <w:r w:rsidR="00D2642F">
          <w:rPr>
            <w:noProof/>
            <w:webHidden/>
          </w:rPr>
          <w:fldChar w:fldCharType="end"/>
        </w:r>
      </w:hyperlink>
    </w:p>
    <w:p w14:paraId="7DF68A13" w14:textId="794335E5" w:rsidR="00D2642F" w:rsidRDefault="0024656C">
      <w:pPr>
        <w:pStyle w:val="12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36338291" w:history="1">
        <w:r w:rsidR="00D2642F" w:rsidRPr="00573D37">
          <w:rPr>
            <w:rStyle w:val="af1"/>
            <w:noProof/>
          </w:rPr>
          <w:t>Список использованных источников</w:t>
        </w:r>
        <w:r w:rsidR="00D2642F">
          <w:rPr>
            <w:noProof/>
            <w:webHidden/>
          </w:rPr>
          <w:tab/>
        </w:r>
        <w:r w:rsidR="00D2642F">
          <w:rPr>
            <w:noProof/>
            <w:webHidden/>
          </w:rPr>
          <w:fldChar w:fldCharType="begin"/>
        </w:r>
        <w:r w:rsidR="00D2642F">
          <w:rPr>
            <w:noProof/>
            <w:webHidden/>
          </w:rPr>
          <w:instrText xml:space="preserve"> PAGEREF _Toc136338291 \h </w:instrText>
        </w:r>
        <w:r w:rsidR="00D2642F">
          <w:rPr>
            <w:noProof/>
            <w:webHidden/>
          </w:rPr>
        </w:r>
        <w:r w:rsidR="00D2642F">
          <w:rPr>
            <w:noProof/>
            <w:webHidden/>
          </w:rPr>
          <w:fldChar w:fldCharType="separate"/>
        </w:r>
        <w:r w:rsidR="00390D35">
          <w:rPr>
            <w:noProof/>
            <w:webHidden/>
          </w:rPr>
          <w:t>18</w:t>
        </w:r>
        <w:r w:rsidR="00D2642F">
          <w:rPr>
            <w:noProof/>
            <w:webHidden/>
          </w:rPr>
          <w:fldChar w:fldCharType="end"/>
        </w:r>
      </w:hyperlink>
    </w:p>
    <w:p w14:paraId="761C001F" w14:textId="7C5A50A0" w:rsidR="00D2642F" w:rsidRDefault="0024656C">
      <w:pPr>
        <w:pStyle w:val="12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36338292" w:history="1">
        <w:r w:rsidR="00D2642F" w:rsidRPr="00573D37">
          <w:rPr>
            <w:rStyle w:val="af1"/>
            <w:noProof/>
          </w:rPr>
          <w:t>Приложение А</w:t>
        </w:r>
        <w:r w:rsidR="00390D35">
          <w:rPr>
            <w:rStyle w:val="af1"/>
            <w:noProof/>
          </w:rPr>
          <w:t xml:space="preserve"> Код программы</w:t>
        </w:r>
        <w:r w:rsidR="00D2642F">
          <w:rPr>
            <w:noProof/>
            <w:webHidden/>
          </w:rPr>
          <w:tab/>
        </w:r>
        <w:r w:rsidR="00D2642F">
          <w:rPr>
            <w:noProof/>
            <w:webHidden/>
          </w:rPr>
          <w:fldChar w:fldCharType="begin"/>
        </w:r>
        <w:r w:rsidR="00D2642F">
          <w:rPr>
            <w:noProof/>
            <w:webHidden/>
          </w:rPr>
          <w:instrText xml:space="preserve"> PAGEREF _Toc136338292 \h </w:instrText>
        </w:r>
        <w:r w:rsidR="00D2642F">
          <w:rPr>
            <w:noProof/>
            <w:webHidden/>
          </w:rPr>
        </w:r>
        <w:r w:rsidR="00D2642F">
          <w:rPr>
            <w:noProof/>
            <w:webHidden/>
          </w:rPr>
          <w:fldChar w:fldCharType="separate"/>
        </w:r>
        <w:r w:rsidR="00390D35">
          <w:rPr>
            <w:noProof/>
            <w:webHidden/>
          </w:rPr>
          <w:t>19</w:t>
        </w:r>
        <w:r w:rsidR="00D2642F">
          <w:rPr>
            <w:noProof/>
            <w:webHidden/>
          </w:rPr>
          <w:fldChar w:fldCharType="end"/>
        </w:r>
      </w:hyperlink>
    </w:p>
    <w:p w14:paraId="44EEF517" w14:textId="2B3DA3F8" w:rsidR="003629A5" w:rsidRPr="00810B4F" w:rsidRDefault="00232A77" w:rsidP="003629A5">
      <w:pPr>
        <w:spacing w:line="360" w:lineRule="auto"/>
        <w:jc w:val="center"/>
      </w:pPr>
      <w:r>
        <w:rPr>
          <w:rFonts w:ascii="Times New Roman" w:hAnsi="Times New Roman" w:cs="Times New Roman"/>
          <w:b/>
          <w:bCs/>
          <w:noProof/>
          <w:sz w:val="28"/>
        </w:rPr>
        <w:fldChar w:fldCharType="end"/>
      </w:r>
    </w:p>
    <w:p w14:paraId="4738B548" w14:textId="1FEA3D6F" w:rsidR="001F57EF" w:rsidRDefault="00580429" w:rsidP="00ED7AB4">
      <w:pPr>
        <w:pStyle w:val="afa"/>
        <w:spacing w:after="0"/>
      </w:pPr>
      <w:bookmarkStart w:id="0" w:name="_Toc136338267"/>
      <w:r>
        <w:lastRenderedPageBreak/>
        <w:t>В</w:t>
      </w:r>
      <w:r w:rsidR="00B564C1">
        <w:t>ведение</w:t>
      </w:r>
      <w:bookmarkEnd w:id="0"/>
    </w:p>
    <w:p w14:paraId="78439C8B" w14:textId="77777777" w:rsidR="0084383A" w:rsidRPr="0084383A" w:rsidRDefault="0084383A" w:rsidP="0084383A">
      <w:pPr>
        <w:pStyle w:val="14"/>
      </w:pPr>
    </w:p>
    <w:p w14:paraId="30464DCE" w14:textId="37CF92EC" w:rsidR="00A813D1" w:rsidRPr="00876A5C" w:rsidRDefault="00A813D1" w:rsidP="00A813D1">
      <w:pPr>
        <w:pStyle w:val="14"/>
      </w:pPr>
      <w:r>
        <w:t xml:space="preserve">Задача: </w:t>
      </w:r>
      <w:r w:rsidR="00876A5C">
        <w:t xml:space="preserve">разработать </w:t>
      </w:r>
      <w:r w:rsidR="00851F71">
        <w:t xml:space="preserve">систему, позволяющую осуществлять последовательный и параллельный запуск нейросетей с целью оптимизации ресурсов. </w:t>
      </w:r>
    </w:p>
    <w:p w14:paraId="62276461" w14:textId="22BBEFBA" w:rsidR="00570186" w:rsidRDefault="00570186" w:rsidP="00A813D1">
      <w:pPr>
        <w:pStyle w:val="14"/>
      </w:pPr>
      <w:r>
        <w:t xml:space="preserve">Цель: разработать </w:t>
      </w:r>
      <w:r w:rsidR="00851F71">
        <w:t>систему, которая реализует поставленную задачу.</w:t>
      </w:r>
    </w:p>
    <w:p w14:paraId="49ED37C0" w14:textId="4EE1F079" w:rsidR="00570186" w:rsidRDefault="00570186" w:rsidP="00A813D1">
      <w:pPr>
        <w:pStyle w:val="14"/>
      </w:pPr>
      <w:r>
        <w:t>Для достижения цели были выполнены следующие действия:</w:t>
      </w:r>
    </w:p>
    <w:p w14:paraId="12FDC228" w14:textId="0011A7F2" w:rsidR="0084383A" w:rsidRDefault="00570186" w:rsidP="008C4997">
      <w:pPr>
        <w:pStyle w:val="10"/>
        <w:ind w:left="0" w:firstLine="709"/>
      </w:pPr>
      <w:r>
        <w:t xml:space="preserve">Изучение </w:t>
      </w:r>
      <w:r w:rsidR="006C2750">
        <w:t xml:space="preserve">информации о создании </w:t>
      </w:r>
      <w:r w:rsidR="00851F71">
        <w:t>нейросетей.</w:t>
      </w:r>
    </w:p>
    <w:p w14:paraId="1D55CFCD" w14:textId="0F3674DA" w:rsidR="00ED7AB4" w:rsidRDefault="00ED7AB4" w:rsidP="008C4997">
      <w:pPr>
        <w:pStyle w:val="10"/>
        <w:ind w:left="0" w:firstLine="709"/>
      </w:pPr>
      <w:r>
        <w:t xml:space="preserve">Изучение инструмента потокового программирования </w:t>
      </w:r>
      <w:r>
        <w:rPr>
          <w:lang w:val="en-US"/>
        </w:rPr>
        <w:t>Node</w:t>
      </w:r>
      <w:r w:rsidRPr="00851F71">
        <w:t>-</w:t>
      </w:r>
      <w:r>
        <w:rPr>
          <w:lang w:val="en-US"/>
        </w:rPr>
        <w:t>Red</w:t>
      </w:r>
      <w:r w:rsidRPr="00851F71">
        <w:t>.</w:t>
      </w:r>
    </w:p>
    <w:p w14:paraId="372D9A33" w14:textId="22AC604F" w:rsidR="00ED7AB4" w:rsidRDefault="00ED7AB4" w:rsidP="008C4997">
      <w:pPr>
        <w:pStyle w:val="10"/>
        <w:ind w:left="0" w:firstLine="709"/>
      </w:pPr>
      <w:r>
        <w:t xml:space="preserve">Создание класса на языке </w:t>
      </w:r>
      <w:r>
        <w:rPr>
          <w:lang w:val="en-US"/>
        </w:rPr>
        <w:t>Python</w:t>
      </w:r>
      <w:r>
        <w:t>, позволяющего создавать программы-нейросети путём применения описанных в нём функций.</w:t>
      </w:r>
    </w:p>
    <w:p w14:paraId="49F77856" w14:textId="1477B1FC" w:rsidR="00A82737" w:rsidRDefault="00A82737" w:rsidP="008C4997">
      <w:pPr>
        <w:pStyle w:val="10"/>
        <w:ind w:left="0" w:firstLine="709"/>
      </w:pPr>
      <w:r>
        <w:t xml:space="preserve">Применение разработанного класса к инструменту </w:t>
      </w:r>
      <w:r>
        <w:rPr>
          <w:lang w:val="en-US"/>
        </w:rPr>
        <w:t>Node</w:t>
      </w:r>
      <w:r w:rsidRPr="001662B8">
        <w:t>-</w:t>
      </w:r>
      <w:r>
        <w:rPr>
          <w:lang w:val="en-US"/>
        </w:rPr>
        <w:t>Red</w:t>
      </w:r>
      <w:r>
        <w:t xml:space="preserve"> с целью создания системы, реализующей поставленную задачу.</w:t>
      </w:r>
    </w:p>
    <w:p w14:paraId="4EF3D3D5" w14:textId="6759FBD1" w:rsidR="00A82737" w:rsidRDefault="00A82737" w:rsidP="008C4997">
      <w:pPr>
        <w:pStyle w:val="10"/>
        <w:ind w:left="0" w:firstLine="709"/>
      </w:pPr>
      <w:r>
        <w:t xml:space="preserve">Решение задачи классификации изображения на наборе данных </w:t>
      </w:r>
      <w:r>
        <w:rPr>
          <w:lang w:val="en-US"/>
        </w:rPr>
        <w:t>Cifar</w:t>
      </w:r>
      <w:r w:rsidRPr="00C26F23">
        <w:t xml:space="preserve">-10 </w:t>
      </w:r>
      <w:r>
        <w:t xml:space="preserve">с применением архитектур </w:t>
      </w:r>
      <w:r>
        <w:rPr>
          <w:lang w:val="en-US"/>
        </w:rPr>
        <w:t>LeNet</w:t>
      </w:r>
      <w:r>
        <w:t xml:space="preserve">, </w:t>
      </w:r>
      <w:r>
        <w:rPr>
          <w:lang w:val="en-US"/>
        </w:rPr>
        <w:t>ResNet</w:t>
      </w:r>
      <w:r>
        <w:t xml:space="preserve"> и разработанной системы</w:t>
      </w:r>
      <w:r w:rsidRPr="00C26F23">
        <w:t>.</w:t>
      </w:r>
    </w:p>
    <w:p w14:paraId="021E6D6D" w14:textId="160DBD29" w:rsidR="00A82737" w:rsidRDefault="00A82737" w:rsidP="008C4997">
      <w:pPr>
        <w:pStyle w:val="10"/>
        <w:ind w:left="0" w:firstLine="709"/>
      </w:pPr>
      <w:r w:rsidRPr="00A82737">
        <w:t>Решение задачи сегментации на наборе данных Cityscapes с применением архитектур UNet, FCN и разработанной системы.</w:t>
      </w:r>
    </w:p>
    <w:p w14:paraId="6F5C1F28" w14:textId="3DEAB2BB" w:rsidR="00C26F23" w:rsidRPr="001662B8" w:rsidRDefault="00A82737" w:rsidP="008C4997">
      <w:pPr>
        <w:pStyle w:val="10"/>
        <w:ind w:left="0" w:firstLine="709"/>
      </w:pPr>
      <w:r>
        <w:t xml:space="preserve">Решение задачи сегментации изображения с последовательным применением архитектур </w:t>
      </w:r>
      <w:r>
        <w:rPr>
          <w:lang w:val="en-US"/>
        </w:rPr>
        <w:t>UNet</w:t>
      </w:r>
      <w:r w:rsidRPr="001662B8">
        <w:t xml:space="preserve">, </w:t>
      </w:r>
      <w:r>
        <w:rPr>
          <w:lang w:val="en-US"/>
        </w:rPr>
        <w:t>ResNet</w:t>
      </w:r>
      <w:r w:rsidRPr="001662B8">
        <w:t xml:space="preserve"> </w:t>
      </w:r>
      <w:r>
        <w:t>и разработанной системы с целью оптимизации ресурсов при решении задачи.</w:t>
      </w:r>
    </w:p>
    <w:p w14:paraId="3DBA424C" w14:textId="3E2B3795" w:rsidR="00E74CF4" w:rsidRDefault="00507685" w:rsidP="00A82737">
      <w:pPr>
        <w:pStyle w:val="1"/>
      </w:pPr>
      <w:bookmarkStart w:id="1" w:name="_Toc136338268"/>
      <w:r w:rsidRPr="00272C2C">
        <w:lastRenderedPageBreak/>
        <w:t>Создание</w:t>
      </w:r>
      <w:r>
        <w:t xml:space="preserve"> </w:t>
      </w:r>
      <w:r w:rsidR="00827149">
        <w:t>класса</w:t>
      </w:r>
      <w:bookmarkEnd w:id="1"/>
    </w:p>
    <w:p w14:paraId="3656ECC8" w14:textId="77777777" w:rsidR="001E5C78" w:rsidRPr="001E5C78" w:rsidRDefault="001E5C78" w:rsidP="00ED7AB4">
      <w:pPr>
        <w:pStyle w:val="14"/>
        <w:tabs>
          <w:tab w:val="num" w:pos="709"/>
          <w:tab w:val="left" w:pos="1134"/>
        </w:tabs>
      </w:pPr>
    </w:p>
    <w:p w14:paraId="23D68ADC" w14:textId="403EB1C3" w:rsidR="00DB1C3E" w:rsidRDefault="00CA56B5" w:rsidP="00A82737">
      <w:pPr>
        <w:pStyle w:val="2"/>
      </w:pPr>
      <w:bookmarkStart w:id="2" w:name="_Toc136338269"/>
      <w:r>
        <w:t>Инициализация класса</w:t>
      </w:r>
      <w:bookmarkEnd w:id="2"/>
    </w:p>
    <w:p w14:paraId="71A824F0" w14:textId="77777777" w:rsidR="0084383A" w:rsidRPr="0084383A" w:rsidRDefault="0084383A" w:rsidP="0084383A">
      <w:pPr>
        <w:pStyle w:val="14"/>
      </w:pPr>
    </w:p>
    <w:p w14:paraId="755FEF11" w14:textId="48A1698E" w:rsidR="00827149" w:rsidRDefault="00827149" w:rsidP="00A3047A">
      <w:pPr>
        <w:pStyle w:val="14"/>
      </w:pPr>
      <w:r>
        <w:t>Для инициализации класса используется словарь, содержащий пути ко всем функциям, которые будут вызываться в программе, а также значения всех параметров, которые будут переданы в них.</w:t>
      </w:r>
    </w:p>
    <w:p w14:paraId="5EF62131" w14:textId="0CA265C5" w:rsidR="00CA56B5" w:rsidRPr="00796842" w:rsidRDefault="00CA56B5" w:rsidP="00A3047A">
      <w:pPr>
        <w:pStyle w:val="14"/>
        <w:ind w:firstLine="708"/>
        <w:rPr>
          <w:lang w:val="en-US"/>
        </w:rPr>
      </w:pPr>
      <w:r>
        <w:t>Пример</w:t>
      </w:r>
      <w:r w:rsidRPr="00796842">
        <w:rPr>
          <w:lang w:val="en-US"/>
        </w:rPr>
        <w:t xml:space="preserve"> </w:t>
      </w:r>
      <w:r>
        <w:t>ключа</w:t>
      </w:r>
      <w:r w:rsidRPr="00796842">
        <w:rPr>
          <w:lang w:val="en-US"/>
        </w:rPr>
        <w:t>:</w:t>
      </w:r>
    </w:p>
    <w:p w14:paraId="4D26E7A5" w14:textId="77777777" w:rsidR="00CA56B5" w:rsidRPr="00796842" w:rsidRDefault="00CA56B5" w:rsidP="00827149">
      <w:pPr>
        <w:pStyle w:val="14"/>
        <w:ind w:firstLine="0"/>
        <w:rPr>
          <w:lang w:val="en-US"/>
        </w:rPr>
      </w:pPr>
    </w:p>
    <w:p w14:paraId="2BD0FD9E" w14:textId="77777777" w:rsidR="00827149" w:rsidRPr="00827149" w:rsidRDefault="00827149" w:rsidP="00CA56B5">
      <w:pPr>
        <w:pStyle w:val="af8"/>
        <w:rPr>
          <w:lang w:val="en-US"/>
        </w:rPr>
      </w:pPr>
      <w:r w:rsidRPr="00827149">
        <w:rPr>
          <w:lang w:val="en-US"/>
        </w:rPr>
        <w:t>params = {</w:t>
      </w:r>
    </w:p>
    <w:p w14:paraId="0B9E5A23" w14:textId="77777777" w:rsidR="00827149" w:rsidRPr="00827149" w:rsidRDefault="00827149" w:rsidP="00CA56B5">
      <w:pPr>
        <w:pStyle w:val="af8"/>
        <w:rPr>
          <w:lang w:val="en-US"/>
        </w:rPr>
      </w:pPr>
      <w:r w:rsidRPr="00827149">
        <w:rPr>
          <w:lang w:val="en-US"/>
        </w:rPr>
        <w:t xml:space="preserve">    "dataloader_path": "C:\\files\\class_dataset\\segmentation_dataset",</w:t>
      </w:r>
    </w:p>
    <w:p w14:paraId="54F4ABFB" w14:textId="77777777" w:rsidR="00827149" w:rsidRPr="00827149" w:rsidRDefault="00827149" w:rsidP="00CA56B5">
      <w:pPr>
        <w:pStyle w:val="af8"/>
        <w:rPr>
          <w:lang w:val="en-US"/>
        </w:rPr>
      </w:pPr>
      <w:r w:rsidRPr="00827149">
        <w:rPr>
          <w:lang w:val="en-US"/>
        </w:rPr>
        <w:t xml:space="preserve">    "model_path": "C:\\files\\models\\FCN",</w:t>
      </w:r>
    </w:p>
    <w:p w14:paraId="4976B006" w14:textId="77777777" w:rsidR="00827149" w:rsidRPr="00827149" w:rsidRDefault="00827149" w:rsidP="00CA56B5">
      <w:pPr>
        <w:pStyle w:val="af8"/>
        <w:rPr>
          <w:lang w:val="en-US"/>
        </w:rPr>
      </w:pPr>
      <w:r w:rsidRPr="00827149">
        <w:rPr>
          <w:lang w:val="en-US"/>
        </w:rPr>
        <w:t xml:space="preserve">    "train_path": "C:\\files\\models\\UNet",</w:t>
      </w:r>
    </w:p>
    <w:p w14:paraId="694BA8F9" w14:textId="77777777" w:rsidR="00827149" w:rsidRPr="00827149" w:rsidRDefault="00827149" w:rsidP="00CA56B5">
      <w:pPr>
        <w:pStyle w:val="af8"/>
        <w:rPr>
          <w:lang w:val="en-US"/>
        </w:rPr>
      </w:pPr>
      <w:r w:rsidRPr="00827149">
        <w:rPr>
          <w:lang w:val="en-US"/>
        </w:rPr>
        <w:t xml:space="preserve">    "predict_path": "C:\\files\\models\\UNet",</w:t>
      </w:r>
    </w:p>
    <w:p w14:paraId="169E4DA6" w14:textId="77777777" w:rsidR="00827149" w:rsidRPr="00827149" w:rsidRDefault="00827149" w:rsidP="00CA56B5">
      <w:pPr>
        <w:pStyle w:val="af8"/>
        <w:rPr>
          <w:lang w:val="en-US"/>
        </w:rPr>
      </w:pPr>
      <w:r w:rsidRPr="00827149">
        <w:rPr>
          <w:lang w:val="en-US"/>
        </w:rPr>
        <w:t xml:space="preserve">    "save_path": "C:\\files\\statistics\\FCN.xlsx",</w:t>
      </w:r>
    </w:p>
    <w:p w14:paraId="52159014" w14:textId="77777777" w:rsidR="00827149" w:rsidRPr="00827149" w:rsidRDefault="00827149" w:rsidP="00CA56B5">
      <w:pPr>
        <w:pStyle w:val="af8"/>
        <w:rPr>
          <w:lang w:val="en-US"/>
        </w:rPr>
      </w:pPr>
      <w:r w:rsidRPr="00827149">
        <w:rPr>
          <w:lang w:val="en-US"/>
        </w:rPr>
        <w:t xml:space="preserve">    "data_dir": "C:\\files\\dataset\\cityscapes_data",</w:t>
      </w:r>
    </w:p>
    <w:p w14:paraId="204520A4" w14:textId="77777777" w:rsidR="00827149" w:rsidRPr="00827149" w:rsidRDefault="00827149" w:rsidP="00CA56B5">
      <w:pPr>
        <w:pStyle w:val="af8"/>
        <w:rPr>
          <w:lang w:val="en-US"/>
        </w:rPr>
      </w:pPr>
      <w:r w:rsidRPr="00827149">
        <w:rPr>
          <w:lang w:val="en-US"/>
        </w:rPr>
        <w:t xml:space="preserve">    "pretrained_model": None,</w:t>
      </w:r>
    </w:p>
    <w:p w14:paraId="1701F119" w14:textId="77777777" w:rsidR="00827149" w:rsidRPr="00827149" w:rsidRDefault="00827149" w:rsidP="00CA56B5">
      <w:pPr>
        <w:pStyle w:val="af8"/>
        <w:rPr>
          <w:lang w:val="en-US"/>
        </w:rPr>
      </w:pPr>
      <w:r w:rsidRPr="00827149">
        <w:rPr>
          <w:lang w:val="en-US"/>
        </w:rPr>
        <w:t xml:space="preserve">    "output_dir": "C:\\files\\Images",</w:t>
      </w:r>
    </w:p>
    <w:p w14:paraId="408B046E" w14:textId="77777777" w:rsidR="00827149" w:rsidRPr="00827149" w:rsidRDefault="00827149" w:rsidP="00CA56B5">
      <w:pPr>
        <w:pStyle w:val="af8"/>
        <w:rPr>
          <w:lang w:val="en-US"/>
        </w:rPr>
      </w:pPr>
    </w:p>
    <w:p w14:paraId="3035BA37" w14:textId="77777777" w:rsidR="00827149" w:rsidRPr="00827149" w:rsidRDefault="00827149" w:rsidP="00CA56B5">
      <w:pPr>
        <w:pStyle w:val="af8"/>
        <w:rPr>
          <w:lang w:val="en-US"/>
        </w:rPr>
      </w:pPr>
      <w:r w:rsidRPr="00827149">
        <w:rPr>
          <w:lang w:val="en-US"/>
        </w:rPr>
        <w:t xml:space="preserve">    "model_name": "FCN",</w:t>
      </w:r>
    </w:p>
    <w:p w14:paraId="1835AA0C" w14:textId="77777777" w:rsidR="00827149" w:rsidRPr="00827149" w:rsidRDefault="00827149" w:rsidP="00CA56B5">
      <w:pPr>
        <w:pStyle w:val="af8"/>
        <w:rPr>
          <w:lang w:val="en-US"/>
        </w:rPr>
      </w:pPr>
      <w:r w:rsidRPr="00827149">
        <w:rPr>
          <w:lang w:val="en-US"/>
        </w:rPr>
        <w:t xml:space="preserve">    "image_count": 2,</w:t>
      </w:r>
    </w:p>
    <w:p w14:paraId="5DC94E92" w14:textId="77777777" w:rsidR="00827149" w:rsidRPr="00827149" w:rsidRDefault="00827149" w:rsidP="00CA56B5">
      <w:pPr>
        <w:pStyle w:val="af8"/>
        <w:rPr>
          <w:lang w:val="en-US"/>
        </w:rPr>
      </w:pPr>
      <w:r w:rsidRPr="00827149">
        <w:rPr>
          <w:lang w:val="en-US"/>
        </w:rPr>
        <w:t xml:space="preserve">    "num_items": 10000,</w:t>
      </w:r>
    </w:p>
    <w:p w14:paraId="0ED82A6F" w14:textId="77777777" w:rsidR="00827149" w:rsidRPr="00827149" w:rsidRDefault="00827149" w:rsidP="00CA56B5">
      <w:pPr>
        <w:pStyle w:val="af8"/>
        <w:rPr>
          <w:lang w:val="en-US"/>
        </w:rPr>
      </w:pPr>
      <w:r w:rsidRPr="00827149">
        <w:rPr>
          <w:lang w:val="en-US"/>
        </w:rPr>
        <w:t xml:space="preserve">    "batch_size": 16,</w:t>
      </w:r>
    </w:p>
    <w:p w14:paraId="15E08D50" w14:textId="77777777" w:rsidR="00827149" w:rsidRPr="00827149" w:rsidRDefault="00827149" w:rsidP="00CA56B5">
      <w:pPr>
        <w:pStyle w:val="af8"/>
        <w:rPr>
          <w:lang w:val="en-US"/>
        </w:rPr>
      </w:pPr>
      <w:r w:rsidRPr="00827149">
        <w:rPr>
          <w:lang w:val="en-US"/>
        </w:rPr>
        <w:t xml:space="preserve">    "valid_size": 0.2,</w:t>
      </w:r>
    </w:p>
    <w:p w14:paraId="6299F740" w14:textId="77777777" w:rsidR="00827149" w:rsidRPr="00827149" w:rsidRDefault="00827149" w:rsidP="00CA56B5">
      <w:pPr>
        <w:pStyle w:val="af8"/>
        <w:rPr>
          <w:lang w:val="en-US"/>
        </w:rPr>
      </w:pPr>
      <w:r w:rsidRPr="00827149">
        <w:rPr>
          <w:lang w:val="en-US"/>
        </w:rPr>
        <w:t xml:space="preserve">    "save_model": None,</w:t>
      </w:r>
    </w:p>
    <w:p w14:paraId="47AF2D23" w14:textId="77777777" w:rsidR="00827149" w:rsidRPr="00827149" w:rsidRDefault="00827149" w:rsidP="00CA56B5">
      <w:pPr>
        <w:pStyle w:val="af8"/>
        <w:rPr>
          <w:lang w:val="en-US"/>
        </w:rPr>
      </w:pPr>
      <w:r w:rsidRPr="00827149">
        <w:rPr>
          <w:lang w:val="en-US"/>
        </w:rPr>
        <w:t xml:space="preserve">    "num_classes": 5,</w:t>
      </w:r>
    </w:p>
    <w:p w14:paraId="26637E38" w14:textId="77777777" w:rsidR="00827149" w:rsidRPr="00827149" w:rsidRDefault="00827149" w:rsidP="00CA56B5">
      <w:pPr>
        <w:pStyle w:val="af8"/>
        <w:rPr>
          <w:lang w:val="en-US"/>
        </w:rPr>
      </w:pPr>
      <w:r w:rsidRPr="00827149">
        <w:rPr>
          <w:lang w:val="en-US"/>
        </w:rPr>
        <w:t xml:space="preserve">    "learning_rate": 0.01,</w:t>
      </w:r>
    </w:p>
    <w:p w14:paraId="51EDF067" w14:textId="77777777" w:rsidR="00827149" w:rsidRPr="00827149" w:rsidRDefault="00827149" w:rsidP="00CA56B5">
      <w:pPr>
        <w:pStyle w:val="af8"/>
        <w:rPr>
          <w:lang w:val="en-US"/>
        </w:rPr>
      </w:pPr>
      <w:r w:rsidRPr="00827149">
        <w:rPr>
          <w:lang w:val="en-US"/>
        </w:rPr>
        <w:t xml:space="preserve">    "num_epochs": 0</w:t>
      </w:r>
    </w:p>
    <w:p w14:paraId="5C45E1A2" w14:textId="31DFC346" w:rsidR="00827149" w:rsidRDefault="00827149" w:rsidP="00CA56B5">
      <w:pPr>
        <w:pStyle w:val="af8"/>
        <w:rPr>
          <w:lang w:val="en-US"/>
        </w:rPr>
      </w:pPr>
      <w:r w:rsidRPr="00827149">
        <w:rPr>
          <w:lang w:val="en-US"/>
        </w:rPr>
        <w:t>}</w:t>
      </w:r>
    </w:p>
    <w:p w14:paraId="70532D38" w14:textId="77777777" w:rsidR="00ED7AB4" w:rsidRDefault="00ED7AB4" w:rsidP="00CA56B5">
      <w:pPr>
        <w:pStyle w:val="af8"/>
        <w:rPr>
          <w:lang w:val="en-US"/>
        </w:rPr>
      </w:pPr>
    </w:p>
    <w:p w14:paraId="6393E14C" w14:textId="77777777" w:rsidR="00CA56B5" w:rsidRPr="00827149" w:rsidRDefault="00CA56B5" w:rsidP="00CA56B5">
      <w:pPr>
        <w:pStyle w:val="af8"/>
        <w:rPr>
          <w:lang w:val="en-US"/>
        </w:rPr>
      </w:pPr>
    </w:p>
    <w:p w14:paraId="5BC97B8E" w14:textId="51F86792" w:rsidR="00691FCD" w:rsidRDefault="00CA56B5" w:rsidP="00A82737">
      <w:pPr>
        <w:pStyle w:val="2"/>
      </w:pPr>
      <w:bookmarkStart w:id="3" w:name="_Toc136338270"/>
      <w:r>
        <w:t>Методы класса</w:t>
      </w:r>
      <w:bookmarkEnd w:id="3"/>
    </w:p>
    <w:p w14:paraId="41AA27D4" w14:textId="77777777" w:rsidR="001F7A06" w:rsidRPr="001F7A06" w:rsidRDefault="001F7A06" w:rsidP="001F7A06">
      <w:pPr>
        <w:pStyle w:val="14"/>
      </w:pPr>
    </w:p>
    <w:p w14:paraId="1499C11C" w14:textId="37C6B70C" w:rsidR="00966597" w:rsidRDefault="00CA56B5" w:rsidP="00966597">
      <w:pPr>
        <w:pStyle w:val="14"/>
      </w:pPr>
      <w:r>
        <w:t xml:space="preserve">Методы извлекают из словаря, содержащегося в поле класса, путь к </w:t>
      </w:r>
      <w:r w:rsidR="00966597">
        <w:rPr>
          <w:lang w:val="en-US"/>
        </w:rPr>
        <w:t>python</w:t>
      </w:r>
      <w:r w:rsidR="00966597" w:rsidRPr="00966597">
        <w:t>-</w:t>
      </w:r>
      <w:r>
        <w:t>файлу</w:t>
      </w:r>
      <w:r w:rsidR="00966597">
        <w:t>. Данный файл содержит реализацию функции, название которой совпадает с названием метода, который мы вызываем. Импортируем функцию и вызываем её, передав в неё словарь и требуемые для неё параметры.</w:t>
      </w:r>
    </w:p>
    <w:p w14:paraId="7779CEFC" w14:textId="77777777" w:rsidR="00A82737" w:rsidRDefault="001F7A06" w:rsidP="00A82737">
      <w:pPr>
        <w:pStyle w:val="14"/>
        <w:rPr>
          <w:lang w:val="en-US"/>
        </w:rPr>
      </w:pPr>
      <w:r>
        <w:t>Содержащиеся</w:t>
      </w:r>
      <w:r w:rsidRPr="001F7A06">
        <w:rPr>
          <w:lang w:val="en-US"/>
        </w:rPr>
        <w:t xml:space="preserve"> </w:t>
      </w:r>
      <w:r>
        <w:t>методы</w:t>
      </w:r>
      <w:r w:rsidRPr="001F7A06">
        <w:rPr>
          <w:lang w:val="en-US"/>
        </w:rPr>
        <w:t xml:space="preserve">: </w:t>
      </w:r>
      <w:r>
        <w:rPr>
          <w:lang w:val="en-US"/>
        </w:rPr>
        <w:t>model, dataloader, train, predict, test_accuracy, train_stat.</w:t>
      </w:r>
    </w:p>
    <w:p w14:paraId="21290FBB" w14:textId="3A3AA933" w:rsidR="00966597" w:rsidRPr="00796842" w:rsidRDefault="00966597" w:rsidP="00A82737">
      <w:pPr>
        <w:pStyle w:val="14"/>
        <w:rPr>
          <w:lang w:val="en-US"/>
        </w:rPr>
      </w:pPr>
      <w:r>
        <w:lastRenderedPageBreak/>
        <w:t>Пример</w:t>
      </w:r>
      <w:r w:rsidRPr="00796842">
        <w:rPr>
          <w:lang w:val="en-US"/>
        </w:rPr>
        <w:t xml:space="preserve"> </w:t>
      </w:r>
      <w:r>
        <w:t>метода</w:t>
      </w:r>
      <w:r w:rsidRPr="00796842">
        <w:rPr>
          <w:lang w:val="en-US"/>
        </w:rPr>
        <w:t>:</w:t>
      </w:r>
    </w:p>
    <w:p w14:paraId="3C46F133" w14:textId="77777777" w:rsidR="0084383A" w:rsidRPr="00796842" w:rsidRDefault="0084383A" w:rsidP="00F66722">
      <w:pPr>
        <w:pStyle w:val="14"/>
        <w:ind w:firstLine="0"/>
        <w:rPr>
          <w:lang w:val="en-US"/>
        </w:rPr>
      </w:pPr>
    </w:p>
    <w:p w14:paraId="6B05ADB7" w14:textId="086B22C5" w:rsidR="00966597" w:rsidRPr="00796842" w:rsidRDefault="00966597" w:rsidP="00966597">
      <w:pPr>
        <w:pStyle w:val="af8"/>
        <w:rPr>
          <w:lang w:val="en-US"/>
        </w:rPr>
      </w:pPr>
      <w:r w:rsidRPr="00966597">
        <w:rPr>
          <w:lang w:val="en-US"/>
        </w:rPr>
        <w:t>def</w:t>
      </w:r>
      <w:r w:rsidRPr="00796842">
        <w:rPr>
          <w:lang w:val="en-US"/>
        </w:rPr>
        <w:t xml:space="preserve"> </w:t>
      </w:r>
      <w:r w:rsidRPr="00966597">
        <w:rPr>
          <w:lang w:val="en-US"/>
        </w:rPr>
        <w:t>dataloader</w:t>
      </w:r>
      <w:r w:rsidRPr="00796842">
        <w:rPr>
          <w:lang w:val="en-US"/>
        </w:rPr>
        <w:t>(</w:t>
      </w:r>
      <w:r w:rsidRPr="00966597">
        <w:rPr>
          <w:lang w:val="en-US"/>
        </w:rPr>
        <w:t>self</w:t>
      </w:r>
      <w:r w:rsidRPr="00796842">
        <w:rPr>
          <w:lang w:val="en-US"/>
        </w:rPr>
        <w:t>):</w:t>
      </w:r>
    </w:p>
    <w:p w14:paraId="52C84410" w14:textId="77777777" w:rsidR="00966597" w:rsidRDefault="00966597" w:rsidP="00966597">
      <w:pPr>
        <w:pStyle w:val="af8"/>
      </w:pPr>
      <w:r w:rsidRPr="00966597">
        <w:t>"""</w:t>
      </w:r>
    </w:p>
    <w:p w14:paraId="4428DB07" w14:textId="7ADEDCC4" w:rsidR="00966597" w:rsidRPr="00966597" w:rsidRDefault="00966597" w:rsidP="00966597">
      <w:pPr>
        <w:pStyle w:val="af8"/>
      </w:pPr>
      <w:r w:rsidRPr="00966597">
        <w:t xml:space="preserve">Данная функция импортирует функции для создания выборок и </w:t>
      </w:r>
      <w:r>
        <w:t xml:space="preserve">           </w:t>
      </w:r>
      <w:r w:rsidRPr="00966597">
        <w:t>преобразования</w:t>
      </w:r>
    </w:p>
    <w:p w14:paraId="6E67790D" w14:textId="26EA94A6" w:rsidR="00966597" w:rsidRPr="00966597" w:rsidRDefault="00966597" w:rsidP="00966597">
      <w:pPr>
        <w:pStyle w:val="af8"/>
      </w:pPr>
      <w:r w:rsidRPr="00966597">
        <w:t>их в даталоадеры (загрузчики выборок в нейросети)</w:t>
      </w:r>
    </w:p>
    <w:p w14:paraId="129BDBF1" w14:textId="11F35E91" w:rsidR="00966597" w:rsidRPr="00796842" w:rsidRDefault="00966597" w:rsidP="00966597">
      <w:pPr>
        <w:pStyle w:val="af8"/>
      </w:pPr>
      <w:r w:rsidRPr="00796842">
        <w:t>"""</w:t>
      </w:r>
    </w:p>
    <w:p w14:paraId="0051558A" w14:textId="77777777" w:rsidR="00966597" w:rsidRPr="00796842" w:rsidRDefault="00966597" w:rsidP="00966597">
      <w:pPr>
        <w:pStyle w:val="af8"/>
      </w:pPr>
    </w:p>
    <w:p w14:paraId="4B4B5052" w14:textId="740E88B3" w:rsidR="00966597" w:rsidRPr="00966597" w:rsidRDefault="00966597" w:rsidP="00966597">
      <w:pPr>
        <w:pStyle w:val="af8"/>
      </w:pPr>
      <w:r w:rsidRPr="00966597">
        <w:t># Извлекаем значения параметров</w:t>
      </w:r>
      <w:r>
        <w:t xml:space="preserve"> и импортируем функцию</w:t>
      </w:r>
    </w:p>
    <w:p w14:paraId="235534AE" w14:textId="64490A57" w:rsidR="00966597" w:rsidRPr="00966597" w:rsidRDefault="00966597" w:rsidP="00966597">
      <w:pPr>
        <w:pStyle w:val="af8"/>
        <w:rPr>
          <w:lang w:val="en-US"/>
        </w:rPr>
      </w:pPr>
      <w:r w:rsidRPr="00966597">
        <w:rPr>
          <w:lang w:val="en-US"/>
        </w:rPr>
        <w:t>loader_path = self.params['dataloader_path']</w:t>
      </w:r>
    </w:p>
    <w:p w14:paraId="16D2C5BD" w14:textId="3AEE45D7" w:rsidR="00966597" w:rsidRPr="00966597" w:rsidRDefault="00966597" w:rsidP="00966597">
      <w:pPr>
        <w:pStyle w:val="af8"/>
        <w:rPr>
          <w:lang w:val="en-US"/>
        </w:rPr>
      </w:pPr>
      <w:r w:rsidRPr="00966597">
        <w:rPr>
          <w:lang w:val="en-US"/>
        </w:rPr>
        <w:t>sys.path.append(loader_path)</w:t>
      </w:r>
    </w:p>
    <w:p w14:paraId="2EF8A4ED" w14:textId="7914162E" w:rsidR="00966597" w:rsidRPr="00966597" w:rsidRDefault="00966597" w:rsidP="00966597">
      <w:pPr>
        <w:pStyle w:val="af8"/>
        <w:rPr>
          <w:lang w:val="en-US"/>
        </w:rPr>
      </w:pPr>
      <w:r w:rsidRPr="00966597">
        <w:rPr>
          <w:lang w:val="en-US"/>
        </w:rPr>
        <w:t>module = __import__("dataloader")</w:t>
      </w:r>
    </w:p>
    <w:p w14:paraId="13DBD398" w14:textId="01A18203" w:rsidR="00966597" w:rsidRDefault="00966597" w:rsidP="00966597">
      <w:pPr>
        <w:pStyle w:val="af8"/>
        <w:rPr>
          <w:lang w:val="en-US"/>
        </w:rPr>
      </w:pPr>
      <w:r w:rsidRPr="00966597">
        <w:rPr>
          <w:lang w:val="en-US"/>
        </w:rPr>
        <w:t>dataloader = getattr(module, "dataloader")</w:t>
      </w:r>
    </w:p>
    <w:p w14:paraId="2C055614" w14:textId="77777777" w:rsidR="00966597" w:rsidRPr="00966597" w:rsidRDefault="00966597" w:rsidP="00966597">
      <w:pPr>
        <w:pStyle w:val="af8"/>
        <w:rPr>
          <w:lang w:val="en-US"/>
        </w:rPr>
      </w:pPr>
    </w:p>
    <w:p w14:paraId="73512A3C" w14:textId="69F2D55C" w:rsidR="00966597" w:rsidRPr="00966597" w:rsidRDefault="00966597" w:rsidP="00966597">
      <w:pPr>
        <w:pStyle w:val="af8"/>
        <w:rPr>
          <w:lang w:val="en-US"/>
        </w:rPr>
      </w:pPr>
      <w:r w:rsidRPr="00966597">
        <w:rPr>
          <w:lang w:val="en-US"/>
        </w:rPr>
        <w:t>loaders = dataloader(self.params)</w:t>
      </w:r>
    </w:p>
    <w:p w14:paraId="0BCE2C99" w14:textId="0C0512DA" w:rsidR="00966597" w:rsidRDefault="00966597" w:rsidP="00966597">
      <w:pPr>
        <w:pStyle w:val="af8"/>
        <w:rPr>
          <w:lang w:val="en-US"/>
        </w:rPr>
      </w:pPr>
      <w:r w:rsidRPr="00966597">
        <w:rPr>
          <w:lang w:val="en-US"/>
        </w:rPr>
        <w:t>print("___________Dataloaders creation was successful_______")</w:t>
      </w:r>
    </w:p>
    <w:p w14:paraId="39B0FF13" w14:textId="77777777" w:rsidR="001F7A06" w:rsidRPr="00966597" w:rsidRDefault="001F7A06" w:rsidP="00966597">
      <w:pPr>
        <w:pStyle w:val="af8"/>
        <w:rPr>
          <w:lang w:val="en-US"/>
        </w:rPr>
      </w:pPr>
    </w:p>
    <w:p w14:paraId="1321CFA6" w14:textId="325F45CA" w:rsidR="001E5C78" w:rsidRDefault="00966597" w:rsidP="00966597">
      <w:pPr>
        <w:pStyle w:val="af8"/>
      </w:pPr>
      <w:r w:rsidRPr="00966597">
        <w:rPr>
          <w:lang w:val="en-US"/>
        </w:rPr>
        <w:t>return loaders</w:t>
      </w:r>
    </w:p>
    <w:p w14:paraId="7C8140BD" w14:textId="711DFEA9" w:rsidR="00787BB2" w:rsidRDefault="00787BB2" w:rsidP="00A53660">
      <w:pPr>
        <w:pStyle w:val="af8"/>
        <w:sectPr w:rsidR="00787BB2" w:rsidSect="00176FA0">
          <w:footerReference w:type="default" r:id="rId8"/>
          <w:pgSz w:w="11906" w:h="16838"/>
          <w:pgMar w:top="1134" w:right="851" w:bottom="1134" w:left="1701" w:header="709" w:footer="709" w:gutter="0"/>
          <w:pgNumType w:start="1"/>
          <w:cols w:space="708"/>
          <w:titlePg/>
          <w:docGrid w:linePitch="360"/>
        </w:sectPr>
      </w:pPr>
    </w:p>
    <w:p w14:paraId="7CBF3181" w14:textId="77777777" w:rsidR="00C12643" w:rsidRPr="001E5C78" w:rsidRDefault="00C12643" w:rsidP="00A53660">
      <w:pPr>
        <w:pStyle w:val="af8"/>
        <w:rPr>
          <w:sz w:val="28"/>
          <w:szCs w:val="32"/>
        </w:rPr>
      </w:pPr>
    </w:p>
    <w:p w14:paraId="4812ACAA" w14:textId="70108222" w:rsidR="00176FA0" w:rsidRDefault="00176FA0" w:rsidP="00A82737">
      <w:pPr>
        <w:pStyle w:val="1"/>
        <w:rPr>
          <w:lang w:val="en-US"/>
        </w:rPr>
      </w:pPr>
      <w:bookmarkStart w:id="4" w:name="_Toc136338271"/>
      <w:r w:rsidRPr="00121080">
        <w:lastRenderedPageBreak/>
        <w:t>Ин</w:t>
      </w:r>
      <w:r w:rsidR="001F7A06" w:rsidRPr="00121080">
        <w:t>струмент</w:t>
      </w:r>
      <w:r w:rsidR="001F7A06">
        <w:t xml:space="preserve"> </w:t>
      </w:r>
      <w:r w:rsidR="001F7A06">
        <w:rPr>
          <w:lang w:val="en-US"/>
        </w:rPr>
        <w:t>Node-Red</w:t>
      </w:r>
      <w:bookmarkEnd w:id="4"/>
    </w:p>
    <w:p w14:paraId="445D4777" w14:textId="498B7679" w:rsidR="00121080" w:rsidRPr="00ED7AB4" w:rsidRDefault="00121080" w:rsidP="00ED7AB4">
      <w:pPr>
        <w:pStyle w:val="14"/>
        <w:tabs>
          <w:tab w:val="left" w:pos="1276"/>
        </w:tabs>
      </w:pPr>
    </w:p>
    <w:p w14:paraId="064CDC6C" w14:textId="43D5F63E" w:rsidR="00121080" w:rsidRDefault="00121080" w:rsidP="00A82737">
      <w:pPr>
        <w:pStyle w:val="2"/>
        <w:rPr>
          <w:lang w:val="en-US"/>
        </w:rPr>
      </w:pPr>
      <w:bookmarkStart w:id="5" w:name="_Toc136338272"/>
      <w:r>
        <w:t xml:space="preserve">Описание </w:t>
      </w:r>
      <w:r>
        <w:rPr>
          <w:lang w:val="en-US"/>
        </w:rPr>
        <w:t>Node-Red</w:t>
      </w:r>
      <w:bookmarkEnd w:id="5"/>
    </w:p>
    <w:p w14:paraId="13CBA439" w14:textId="77777777" w:rsidR="00121080" w:rsidRPr="00121080" w:rsidRDefault="00121080" w:rsidP="00121080">
      <w:pPr>
        <w:pStyle w:val="14"/>
        <w:rPr>
          <w:lang w:val="en-US"/>
        </w:rPr>
      </w:pPr>
    </w:p>
    <w:p w14:paraId="221000CE" w14:textId="719BF998" w:rsidR="00121080" w:rsidRDefault="00121080" w:rsidP="00ED7AB4">
      <w:pPr>
        <w:pStyle w:val="14"/>
      </w:pPr>
      <w:r>
        <w:t>Node-Red – это инструмент потокового программирования, основанный на JavaScript. Данный инструмент работает по следующему принципу:</w:t>
      </w:r>
    </w:p>
    <w:p w14:paraId="5AFBA199" w14:textId="33652101" w:rsidR="00121080" w:rsidRDefault="00121080" w:rsidP="000156DE">
      <w:pPr>
        <w:pStyle w:val="10"/>
        <w:numPr>
          <w:ilvl w:val="0"/>
          <w:numId w:val="42"/>
        </w:numPr>
        <w:ind w:left="0" w:firstLine="709"/>
      </w:pPr>
      <w:r>
        <w:t>Каждый узел является модулем с определенной функциональностью, которая не зависит от других узлов.</w:t>
      </w:r>
    </w:p>
    <w:p w14:paraId="02733E5B" w14:textId="5CC9B3C4" w:rsidR="00121080" w:rsidRDefault="00121080" w:rsidP="000156DE">
      <w:pPr>
        <w:pStyle w:val="10"/>
        <w:numPr>
          <w:ilvl w:val="0"/>
          <w:numId w:val="42"/>
        </w:numPr>
        <w:ind w:left="0" w:firstLine="709"/>
      </w:pPr>
      <w:r>
        <w:t>Узлы размещаются на рабочей области интерфейса с помощью перетаскивания из палитры.</w:t>
      </w:r>
    </w:p>
    <w:p w14:paraId="1A2BDF62" w14:textId="6F061F80" w:rsidR="00121080" w:rsidRDefault="00121080" w:rsidP="000156DE">
      <w:pPr>
        <w:pStyle w:val="10"/>
        <w:numPr>
          <w:ilvl w:val="0"/>
          <w:numId w:val="42"/>
        </w:numPr>
        <w:ind w:left="0" w:firstLine="709"/>
      </w:pPr>
      <w:r>
        <w:t>Узлы соединяются между собой каналами, по которым происходит передача данных между ними.</w:t>
      </w:r>
    </w:p>
    <w:p w14:paraId="18CEFB85" w14:textId="2137F66B" w:rsidR="00121080" w:rsidRDefault="00121080" w:rsidP="000156DE">
      <w:pPr>
        <w:pStyle w:val="10"/>
        <w:numPr>
          <w:ilvl w:val="0"/>
          <w:numId w:val="42"/>
        </w:numPr>
        <w:ind w:left="0" w:firstLine="709"/>
      </w:pPr>
      <w:r w:rsidRPr="00ED7AB4">
        <w:t>Для запуска проекта необходимо его задеплоить и активировать inject-узел.</w:t>
      </w:r>
    </w:p>
    <w:p w14:paraId="0BCF6E01" w14:textId="378AFF63" w:rsidR="00121080" w:rsidRDefault="00121080" w:rsidP="008C456C">
      <w:pPr>
        <w:pStyle w:val="14"/>
      </w:pPr>
      <w:r>
        <w:t>Таким образом, можно создать GUI для программы, где каждый узел представляет собой нейросеть или обработчик результатов ее работы, а по каналам передаются данные, полученные в результате работы узлов.</w:t>
      </w:r>
    </w:p>
    <w:p w14:paraId="546EADC6" w14:textId="6A74404B" w:rsidR="00121080" w:rsidRDefault="00121080" w:rsidP="008C456C">
      <w:pPr>
        <w:pStyle w:val="14"/>
      </w:pPr>
      <w:r>
        <w:t>Для запуска кода, написанного на Python, необходимо использовать узел pythonshell, который не входит в стандартную палитру узлов Node-RED.</w:t>
      </w:r>
    </w:p>
    <w:p w14:paraId="482C2334" w14:textId="77777777" w:rsidR="00121080" w:rsidRDefault="00121080" w:rsidP="00121080">
      <w:pPr>
        <w:pStyle w:val="14"/>
      </w:pPr>
      <w:r>
        <w:t>Узел pythonshell работает следующим образом: информация, пришедшая по каналам в узел, передается Python как аргументы, а вывод Python кода возвращается узлом в виде payload.</w:t>
      </w:r>
    </w:p>
    <w:p w14:paraId="0CC2159E" w14:textId="44BAAA82" w:rsidR="00121080" w:rsidRDefault="00121080" w:rsidP="00121080">
      <w:pPr>
        <w:pStyle w:val="a9"/>
      </w:pPr>
      <w:r w:rsidRPr="00A238F1">
        <w:rPr>
          <w:noProof/>
        </w:rPr>
        <w:lastRenderedPageBreak/>
        <w:drawing>
          <wp:inline distT="0" distB="0" distL="0" distR="0" wp14:anchorId="59BEDB0F" wp14:editId="3797F664">
            <wp:extent cx="5611083" cy="3036007"/>
            <wp:effectExtent l="0" t="0" r="8890" b="0"/>
            <wp:docPr id="138315865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15865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1083" cy="303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174F" w14:textId="5DB54E14" w:rsidR="00121080" w:rsidRPr="00121080" w:rsidRDefault="00DB657C" w:rsidP="00DB657C">
      <w:pPr>
        <w:pStyle w:val="a9"/>
        <w:rPr>
          <w:lang w:val="en-US"/>
        </w:rPr>
      </w:pPr>
      <w:r>
        <w:t xml:space="preserve">Рисунок </w:t>
      </w:r>
      <w:fldSimple w:instr=" SEQ Рисунок \* ARABIC ">
        <w:r w:rsidR="00390D35">
          <w:rPr>
            <w:noProof/>
          </w:rPr>
          <w:t>1</w:t>
        </w:r>
      </w:fldSimple>
      <w:r>
        <w:t xml:space="preserve"> — Д</w:t>
      </w:r>
      <w:r w:rsidRPr="00A94BE6">
        <w:t xml:space="preserve">емонстрация </w:t>
      </w:r>
      <w:r>
        <w:rPr>
          <w:lang w:val="en-US"/>
        </w:rPr>
        <w:t>Node-Red</w:t>
      </w:r>
    </w:p>
    <w:p w14:paraId="09E1EE1A" w14:textId="452C9E81" w:rsidR="00E1263A" w:rsidRDefault="001F7A06" w:rsidP="00A82737">
      <w:pPr>
        <w:pStyle w:val="1"/>
      </w:pPr>
      <w:bookmarkStart w:id="6" w:name="_Toc136338273"/>
      <w:r>
        <w:lastRenderedPageBreak/>
        <w:t>Примеры использования системы</w:t>
      </w:r>
      <w:bookmarkEnd w:id="6"/>
    </w:p>
    <w:p w14:paraId="7710A633" w14:textId="77777777" w:rsidR="001E5C78" w:rsidRPr="001E5C78" w:rsidRDefault="001E5C78" w:rsidP="001E5C78">
      <w:pPr>
        <w:pStyle w:val="14"/>
      </w:pPr>
    </w:p>
    <w:p w14:paraId="75C7F34F" w14:textId="7A7C908B" w:rsidR="00452F87" w:rsidRDefault="001F7A06" w:rsidP="00A82737">
      <w:pPr>
        <w:pStyle w:val="2"/>
        <w:rPr>
          <w:lang w:val="en-US"/>
        </w:rPr>
      </w:pPr>
      <w:bookmarkStart w:id="7" w:name="_Toc136338274"/>
      <w:r>
        <w:t xml:space="preserve">Классификация </w:t>
      </w:r>
      <w:r>
        <w:rPr>
          <w:lang w:val="en-US"/>
        </w:rPr>
        <w:t>Cifar-10</w:t>
      </w:r>
      <w:bookmarkEnd w:id="7"/>
    </w:p>
    <w:p w14:paraId="17C20C0D" w14:textId="77777777" w:rsidR="00A04252" w:rsidRPr="00A04252" w:rsidRDefault="00A04252" w:rsidP="00A04252">
      <w:pPr>
        <w:pStyle w:val="14"/>
        <w:rPr>
          <w:lang w:val="en-US"/>
        </w:rPr>
      </w:pPr>
    </w:p>
    <w:p w14:paraId="16B8CEFC" w14:textId="66C859DE" w:rsidR="00A27F2E" w:rsidRDefault="00A04252" w:rsidP="00A04252">
      <w:pPr>
        <w:pStyle w:val="3"/>
      </w:pPr>
      <w:bookmarkStart w:id="8" w:name="_Toc136338275"/>
      <w:r>
        <w:t>Описание задачи</w:t>
      </w:r>
      <w:bookmarkEnd w:id="8"/>
    </w:p>
    <w:p w14:paraId="2F2C93A2" w14:textId="77777777" w:rsidR="00A04252" w:rsidRPr="00A04252" w:rsidRDefault="00A04252" w:rsidP="00A04252">
      <w:pPr>
        <w:pStyle w:val="14"/>
      </w:pPr>
    </w:p>
    <w:p w14:paraId="517403F9" w14:textId="59BCB983" w:rsidR="00CA3120" w:rsidRDefault="00815560" w:rsidP="00A27F2E">
      <w:pPr>
        <w:pStyle w:val="14"/>
      </w:pPr>
      <w:r>
        <w:t>Для демонстрации работы с разработанной системой р</w:t>
      </w:r>
      <w:r w:rsidR="00A27F2E">
        <w:t xml:space="preserve">ешим задачу классификации изображения на наборе данных </w:t>
      </w:r>
      <w:r w:rsidR="00A27F2E">
        <w:rPr>
          <w:lang w:val="en-US"/>
        </w:rPr>
        <w:t>Cifar</w:t>
      </w:r>
      <w:r w:rsidR="00A27F2E" w:rsidRPr="00A27F2E">
        <w:t>-10</w:t>
      </w:r>
      <w:r w:rsidR="00B04A64">
        <w:t xml:space="preserve"> и определим, какая из архитектур: </w:t>
      </w:r>
      <w:r w:rsidR="00B04A64">
        <w:rPr>
          <w:lang w:val="en-US"/>
        </w:rPr>
        <w:t>LeNet</w:t>
      </w:r>
      <w:r w:rsidR="00B04A64" w:rsidRPr="00B04A64">
        <w:t xml:space="preserve"> </w:t>
      </w:r>
      <w:r w:rsidR="00B04A64">
        <w:t xml:space="preserve">или </w:t>
      </w:r>
      <w:r w:rsidR="00B04A64">
        <w:rPr>
          <w:lang w:val="en-US"/>
        </w:rPr>
        <w:t>ResNet</w:t>
      </w:r>
      <w:r w:rsidR="00B04A64" w:rsidRPr="00B04A64">
        <w:t xml:space="preserve"> </w:t>
      </w:r>
      <w:r w:rsidR="00B04A64">
        <w:t>больше подходит для этого</w:t>
      </w:r>
      <w:r w:rsidR="00A27F2E" w:rsidRPr="00A27F2E">
        <w:t>.</w:t>
      </w:r>
      <w:r w:rsidR="00B04A64">
        <w:t xml:space="preserve"> </w:t>
      </w:r>
      <w:r w:rsidR="00B04A64">
        <w:rPr>
          <w:lang w:val="en-US"/>
        </w:rPr>
        <w:t>Cifar</w:t>
      </w:r>
      <w:r w:rsidR="00B04A64" w:rsidRPr="00B04A64">
        <w:t>-10</w:t>
      </w:r>
      <w:r w:rsidR="00A27F2E" w:rsidRPr="00A27F2E">
        <w:t xml:space="preserve"> </w:t>
      </w:r>
      <w:r w:rsidR="00B04A64">
        <w:t>с</w:t>
      </w:r>
      <w:r w:rsidR="00A27F2E" w:rsidRPr="00A27F2E">
        <w:t>одержит 60000 цветных изображений размера 32 на 32 пикселя разделенных на</w:t>
      </w:r>
      <w:r w:rsidR="00A27F2E">
        <w:t xml:space="preserve"> </w:t>
      </w:r>
      <w:r w:rsidR="00A27F2E" w:rsidRPr="00A27F2E">
        <w:t>10 классов:</w:t>
      </w:r>
      <w:r w:rsidR="00A04252">
        <w:t xml:space="preserve"> </w:t>
      </w:r>
      <w:r w:rsidR="00A27F2E" w:rsidRPr="00A27F2E">
        <w:t>«самолет», «автомобиль», «птица», «кошка», «олень», «собака», «лягушка», «лошадь», «корабль», «грузовик».</w:t>
      </w:r>
      <w:r w:rsidR="00CA3120" w:rsidRPr="00CA3120">
        <w:t xml:space="preserve"> </w:t>
      </w:r>
    </w:p>
    <w:p w14:paraId="3825B35A" w14:textId="77777777" w:rsidR="00CA3120" w:rsidRDefault="00CA3120" w:rsidP="00A27F2E">
      <w:pPr>
        <w:pStyle w:val="14"/>
      </w:pPr>
    </w:p>
    <w:p w14:paraId="46C687AD" w14:textId="149E6056" w:rsidR="00CA3120" w:rsidRDefault="00CA3120" w:rsidP="00A27F2E">
      <w:pPr>
        <w:pStyle w:val="14"/>
      </w:pPr>
      <w:r>
        <w:rPr>
          <w:noProof/>
        </w:rPr>
        <w:drawing>
          <wp:inline distT="0" distB="0" distL="0" distR="0" wp14:anchorId="1AE290A5" wp14:editId="00D3D5C6">
            <wp:extent cx="4495800" cy="3514725"/>
            <wp:effectExtent l="0" t="0" r="0" b="9525"/>
            <wp:docPr id="3" name="Рисунок 3" descr="Изображение выглядит как снимок экрана, колла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gsvg24lytktztdczee_4rteb2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9FBA6" w14:textId="383ED024" w:rsidR="00CA3120" w:rsidRPr="00A27F2E" w:rsidRDefault="00CA3120" w:rsidP="00CA3120">
      <w:pPr>
        <w:pStyle w:val="a9"/>
      </w:pPr>
      <w:r>
        <w:t xml:space="preserve">Рисунок </w:t>
      </w:r>
      <w:fldSimple w:instr=" SEQ Рисунок \* ARABIC ">
        <w:r w:rsidR="00390D35">
          <w:rPr>
            <w:noProof/>
          </w:rPr>
          <w:t>2</w:t>
        </w:r>
      </w:fldSimple>
      <w:r>
        <w:softHyphen/>
      </w:r>
      <w:r>
        <w:softHyphen/>
        <w:t xml:space="preserve"> </w:t>
      </w:r>
      <w:r w:rsidR="00A82737">
        <w:t>—</w:t>
      </w:r>
      <w:r>
        <w:t xml:space="preserve"> Примеры изображений</w:t>
      </w:r>
    </w:p>
    <w:p w14:paraId="55313730" w14:textId="77777777" w:rsidR="00CA3120" w:rsidRDefault="00CA3120" w:rsidP="00A27F2E">
      <w:pPr>
        <w:pStyle w:val="14"/>
      </w:pPr>
    </w:p>
    <w:p w14:paraId="5F6A93FB" w14:textId="7510D5EE" w:rsidR="004215E7" w:rsidRDefault="00CA3120" w:rsidP="00CA3120">
      <w:pPr>
        <w:pStyle w:val="14"/>
      </w:pPr>
      <w:r>
        <w:t xml:space="preserve">Реализуем решение поставленной задачи на языке </w:t>
      </w:r>
      <w:r>
        <w:rPr>
          <w:lang w:val="en-US"/>
        </w:rPr>
        <w:t>Python</w:t>
      </w:r>
      <w:r w:rsidRPr="00CA3120">
        <w:t xml:space="preserve"> </w:t>
      </w:r>
      <w:r>
        <w:t xml:space="preserve">с помощью фреймворка </w:t>
      </w:r>
      <w:r>
        <w:rPr>
          <w:lang w:val="en-US"/>
        </w:rPr>
        <w:t>Pytorch</w:t>
      </w:r>
      <w:r>
        <w:t xml:space="preserve">, используя архитектуры </w:t>
      </w:r>
      <w:r>
        <w:rPr>
          <w:lang w:val="en-US"/>
        </w:rPr>
        <w:t>LeNet</w:t>
      </w:r>
      <w:r w:rsidRPr="00CA3120">
        <w:t xml:space="preserve"> </w:t>
      </w:r>
      <w:r>
        <w:t xml:space="preserve">и </w:t>
      </w:r>
      <w:r>
        <w:rPr>
          <w:lang w:val="en-US"/>
        </w:rPr>
        <w:t>ResNet</w:t>
      </w:r>
      <w:r w:rsidRPr="00CA3120">
        <w:t xml:space="preserve">. </w:t>
      </w:r>
      <w:r>
        <w:t xml:space="preserve">Затем адаптируем код под </w:t>
      </w:r>
      <w:r>
        <w:rPr>
          <w:lang w:val="en-US"/>
        </w:rPr>
        <w:t>Nde</w:t>
      </w:r>
      <w:r w:rsidRPr="00CA3120">
        <w:t>-</w:t>
      </w:r>
      <w:r>
        <w:rPr>
          <w:lang w:val="en-US"/>
        </w:rPr>
        <w:t>Red</w:t>
      </w:r>
      <w:r>
        <w:t xml:space="preserve"> и произведём запуск полученной системы, </w:t>
      </w:r>
      <w:r>
        <w:lastRenderedPageBreak/>
        <w:t xml:space="preserve">получив в результате </w:t>
      </w:r>
      <w:r>
        <w:rPr>
          <w:lang w:val="en-US"/>
        </w:rPr>
        <w:t>Excel</w:t>
      </w:r>
      <w:r w:rsidRPr="00CA3120">
        <w:t>-</w:t>
      </w:r>
      <w:r>
        <w:t>файл, содержащий параметры наших нейросетей, а также достигнутые метрики. На основе собранной информации сравним точность выбранных архитектур в рамках нашей задачи.</w:t>
      </w:r>
    </w:p>
    <w:p w14:paraId="42B6E1B7" w14:textId="77777777" w:rsidR="00A04252" w:rsidRPr="00A04252" w:rsidRDefault="00A04252" w:rsidP="00A04252">
      <w:pPr>
        <w:pStyle w:val="14"/>
      </w:pPr>
    </w:p>
    <w:p w14:paraId="07BECC0D" w14:textId="1ED9E061" w:rsidR="00A04252" w:rsidRDefault="00FE27F0" w:rsidP="00A04252">
      <w:pPr>
        <w:pStyle w:val="3"/>
        <w:rPr>
          <w:lang w:val="en-US"/>
        </w:rPr>
      </w:pPr>
      <w:bookmarkStart w:id="9" w:name="_Toc136338276"/>
      <w:r>
        <w:rPr>
          <w:lang w:val="en-US"/>
        </w:rPr>
        <w:t>LeNet</w:t>
      </w:r>
      <w:bookmarkEnd w:id="9"/>
    </w:p>
    <w:p w14:paraId="2781A7CE" w14:textId="77777777" w:rsidR="004F2E66" w:rsidRPr="004F2E66" w:rsidRDefault="004F2E66" w:rsidP="004F2E66">
      <w:pPr>
        <w:pStyle w:val="14"/>
        <w:rPr>
          <w:lang w:val="en-US"/>
        </w:rPr>
      </w:pPr>
    </w:p>
    <w:p w14:paraId="66E91F55" w14:textId="77777777" w:rsidR="00FE27F0" w:rsidRPr="00FE27F0" w:rsidRDefault="00FE27F0" w:rsidP="00FE27F0">
      <w:pPr>
        <w:pStyle w:val="14"/>
      </w:pPr>
      <w:r w:rsidRPr="00FE27F0">
        <w:t xml:space="preserve">LeNet </w:t>
      </w:r>
      <w:r>
        <w:t>–</w:t>
      </w:r>
      <w:r w:rsidRPr="00FE27F0">
        <w:t xml:space="preserve"> это одна из первых сверточных нейросетей</w:t>
      </w:r>
      <w:r>
        <w:t xml:space="preserve">, разработанная в 1998 году </w:t>
      </w:r>
      <w:r w:rsidRPr="00FE27F0">
        <w:t>для распознавания рукописных цифр и символов.</w:t>
      </w:r>
    </w:p>
    <w:p w14:paraId="7D26A0AC" w14:textId="110FA188" w:rsidR="00F3335F" w:rsidRDefault="00FE27F0" w:rsidP="00A411B7">
      <w:pPr>
        <w:pStyle w:val="14"/>
      </w:pPr>
      <w:r w:rsidRPr="00FE27F0">
        <w:t xml:space="preserve"> </w:t>
      </w:r>
      <w:r w:rsidR="00F3335F">
        <w:t xml:space="preserve">Используемая реализация </w:t>
      </w:r>
      <w:r w:rsidR="00F3335F">
        <w:rPr>
          <w:lang w:val="en-US"/>
        </w:rPr>
        <w:t>LeNet</w:t>
      </w:r>
      <w:r w:rsidR="00F3335F" w:rsidRPr="00F3335F">
        <w:t xml:space="preserve"> </w:t>
      </w:r>
      <w:r w:rsidR="00F3335F">
        <w:t>имеет следующую структуру:</w:t>
      </w:r>
    </w:p>
    <w:p w14:paraId="2D00756D" w14:textId="3DF76A79" w:rsidR="00F3335F" w:rsidRDefault="00F3335F" w:rsidP="00A411B7">
      <w:pPr>
        <w:pStyle w:val="10"/>
        <w:numPr>
          <w:ilvl w:val="0"/>
          <w:numId w:val="17"/>
        </w:numPr>
        <w:ind w:left="0" w:firstLine="709"/>
      </w:pPr>
      <w:r>
        <w:t>Сверточный слой: принимает изображение в RGB и применяет свертку с 32 фильтрами размером 5 x 5</w:t>
      </w:r>
      <w:r w:rsidR="00AF3E3E">
        <w:t xml:space="preserve"> пикселей</w:t>
      </w:r>
      <w:r>
        <w:t>.</w:t>
      </w:r>
    </w:p>
    <w:p w14:paraId="50D93E4C" w14:textId="090B0870" w:rsidR="00AF3E3E" w:rsidRPr="00AF3E3E" w:rsidRDefault="00AF3E3E" w:rsidP="000156DE">
      <w:pPr>
        <w:pStyle w:val="10"/>
        <w:numPr>
          <w:ilvl w:val="0"/>
          <w:numId w:val="17"/>
        </w:numPr>
        <w:rPr>
          <w:lang w:eastAsia="ru-RU"/>
        </w:rPr>
      </w:pPr>
      <w:r w:rsidRPr="00AF3E3E">
        <w:rPr>
          <w:lang w:eastAsia="ru-RU"/>
        </w:rPr>
        <w:t>Батч-нормализация: нормализует выход сверточного слоя по батчу, то есть группе изображений</w:t>
      </w:r>
      <w:r>
        <w:rPr>
          <w:lang w:eastAsia="ru-RU"/>
        </w:rPr>
        <w:t>.</w:t>
      </w:r>
    </w:p>
    <w:p w14:paraId="1EC1E713" w14:textId="0BA4CA96" w:rsidR="00AF3E3E" w:rsidRPr="00AF3E3E" w:rsidRDefault="00AF3E3E" w:rsidP="000156DE">
      <w:pPr>
        <w:pStyle w:val="10"/>
        <w:numPr>
          <w:ilvl w:val="0"/>
          <w:numId w:val="17"/>
        </w:numPr>
        <w:ind w:left="0" w:firstLine="709"/>
        <w:rPr>
          <w:lang w:eastAsia="ru-RU"/>
        </w:rPr>
      </w:pPr>
      <w:r w:rsidRPr="00AF3E3E">
        <w:rPr>
          <w:lang w:eastAsia="ru-RU"/>
        </w:rPr>
        <w:t>Сверточный слой: применяет свертку с 64 фильтрами размером 5 x 5 пикселей на предыдущем выходе</w:t>
      </w:r>
      <w:r>
        <w:rPr>
          <w:lang w:eastAsia="ru-RU"/>
        </w:rPr>
        <w:t>.</w:t>
      </w:r>
    </w:p>
    <w:p w14:paraId="06B4AB85" w14:textId="00D0D96B" w:rsidR="00AF3E3E" w:rsidRPr="00AF3E3E" w:rsidRDefault="00AF3E3E" w:rsidP="000156DE">
      <w:pPr>
        <w:pStyle w:val="10"/>
        <w:numPr>
          <w:ilvl w:val="0"/>
          <w:numId w:val="17"/>
        </w:numPr>
        <w:ind w:left="0" w:firstLine="709"/>
        <w:rPr>
          <w:lang w:eastAsia="ru-RU"/>
        </w:rPr>
      </w:pPr>
      <w:r w:rsidRPr="00AF3E3E">
        <w:rPr>
          <w:lang w:eastAsia="ru-RU"/>
        </w:rPr>
        <w:t>Батч-нормализация: нормализует выход сверточного слоя по батчу, то есть группе изображений</w:t>
      </w:r>
      <w:r>
        <w:rPr>
          <w:lang w:eastAsia="ru-RU"/>
        </w:rPr>
        <w:t>.</w:t>
      </w:r>
    </w:p>
    <w:p w14:paraId="7EDF89C2" w14:textId="261C43B7" w:rsidR="00F3335F" w:rsidRDefault="00AF3E3E" w:rsidP="000156DE">
      <w:pPr>
        <w:pStyle w:val="10"/>
        <w:numPr>
          <w:ilvl w:val="0"/>
          <w:numId w:val="17"/>
        </w:numPr>
        <w:ind w:left="0" w:firstLine="709"/>
        <w:rPr>
          <w:lang w:eastAsia="ru-RU"/>
        </w:rPr>
      </w:pPr>
      <w:r w:rsidRPr="00AF3E3E">
        <w:rPr>
          <w:lang w:eastAsia="ru-RU"/>
        </w:rPr>
        <w:t>Сверточный слой: применяет свертку с 128 фильтрами размером 3 x 3 пикселя на предыдущем выходе</w:t>
      </w:r>
      <w:r>
        <w:rPr>
          <w:lang w:eastAsia="ru-RU"/>
        </w:rPr>
        <w:t>.</w:t>
      </w:r>
    </w:p>
    <w:p w14:paraId="44E25961" w14:textId="255E7AC8" w:rsidR="004F2E66" w:rsidRPr="00F3335F" w:rsidRDefault="00FE27F0" w:rsidP="00A411B7">
      <w:pPr>
        <w:pStyle w:val="14"/>
      </w:pPr>
      <w:r>
        <w:t>Будем</w:t>
      </w:r>
      <w:r w:rsidRPr="00F3335F">
        <w:t xml:space="preserve"> </w:t>
      </w:r>
      <w:r>
        <w:t>обучать</w:t>
      </w:r>
      <w:r w:rsidRPr="00F3335F">
        <w:t xml:space="preserve"> </w:t>
      </w:r>
      <w:r>
        <w:t>нейросеть</w:t>
      </w:r>
      <w:r w:rsidR="00F3335F">
        <w:t>, используя следующие параметры</w:t>
      </w:r>
      <w:r w:rsidR="00AF3E3E">
        <w:t>:</w:t>
      </w:r>
    </w:p>
    <w:p w14:paraId="131C4AD7" w14:textId="0E17F0BB" w:rsidR="00FE27F0" w:rsidRPr="00DB657C" w:rsidRDefault="00FE27F0" w:rsidP="008C4997">
      <w:pPr>
        <w:pStyle w:val="10"/>
        <w:numPr>
          <w:ilvl w:val="0"/>
          <w:numId w:val="35"/>
        </w:numPr>
        <w:rPr>
          <w:lang w:val="en-US"/>
        </w:rPr>
      </w:pPr>
      <w:r w:rsidRPr="00DB657C">
        <w:rPr>
          <w:lang w:val="en-US"/>
        </w:rPr>
        <w:t>batch_size: 64</w:t>
      </w:r>
      <w:r w:rsidR="00A411B7" w:rsidRPr="00A82737">
        <w:t>;</w:t>
      </w:r>
    </w:p>
    <w:p w14:paraId="6A7D811E" w14:textId="2C8F01D3" w:rsidR="004F2E66" w:rsidRPr="00A82737" w:rsidRDefault="004F2E66" w:rsidP="008C4997">
      <w:pPr>
        <w:pStyle w:val="10"/>
        <w:numPr>
          <w:ilvl w:val="0"/>
          <w:numId w:val="35"/>
        </w:numPr>
        <w:rPr>
          <w:lang w:val="en-US"/>
        </w:rPr>
      </w:pPr>
      <w:r w:rsidRPr="00A82737">
        <w:rPr>
          <w:lang w:val="en-US"/>
        </w:rPr>
        <w:t xml:space="preserve">optimizer: </w:t>
      </w:r>
      <w:r w:rsidR="00FD11E2" w:rsidRPr="00A82737">
        <w:rPr>
          <w:lang w:val="en-US"/>
        </w:rPr>
        <w:t>SGD</w:t>
      </w:r>
      <w:r w:rsidR="00A82737" w:rsidRPr="00A82737">
        <w:rPr>
          <w:lang w:val="en-US"/>
        </w:rPr>
        <w:t>;</w:t>
      </w:r>
    </w:p>
    <w:p w14:paraId="727767C4" w14:textId="0545B580" w:rsidR="004F2E66" w:rsidRPr="00A82737" w:rsidRDefault="004F2E66" w:rsidP="008C4997">
      <w:pPr>
        <w:pStyle w:val="10"/>
        <w:numPr>
          <w:ilvl w:val="0"/>
          <w:numId w:val="35"/>
        </w:numPr>
        <w:rPr>
          <w:lang w:val="en-US"/>
        </w:rPr>
      </w:pPr>
      <w:r w:rsidRPr="00A82737">
        <w:rPr>
          <w:lang w:val="en-US"/>
        </w:rPr>
        <w:t>criterion: CrossEntropyLoss</w:t>
      </w:r>
      <w:r w:rsidR="00A82737" w:rsidRPr="00A82737">
        <w:rPr>
          <w:lang w:val="en-US"/>
        </w:rPr>
        <w:t>;</w:t>
      </w:r>
    </w:p>
    <w:p w14:paraId="6DEA9D1F" w14:textId="5E50ABAA" w:rsidR="004F2E66" w:rsidRPr="00A82737" w:rsidRDefault="004F2E66" w:rsidP="008C4997">
      <w:pPr>
        <w:pStyle w:val="10"/>
        <w:numPr>
          <w:ilvl w:val="0"/>
          <w:numId w:val="35"/>
        </w:numPr>
        <w:rPr>
          <w:lang w:val="en-US"/>
        </w:rPr>
      </w:pPr>
      <w:r w:rsidRPr="00A82737">
        <w:rPr>
          <w:lang w:val="en-US"/>
        </w:rPr>
        <w:t>device: cpu</w:t>
      </w:r>
      <w:r w:rsidR="00A82737" w:rsidRPr="00A82737">
        <w:rPr>
          <w:lang w:val="en-US"/>
        </w:rPr>
        <w:t>;</w:t>
      </w:r>
    </w:p>
    <w:p w14:paraId="3F6FC9FC" w14:textId="57D6937D" w:rsidR="00FE27F0" w:rsidRPr="00A82737" w:rsidRDefault="00FE27F0" w:rsidP="008C4997">
      <w:pPr>
        <w:pStyle w:val="10"/>
        <w:numPr>
          <w:ilvl w:val="0"/>
          <w:numId w:val="35"/>
        </w:numPr>
        <w:rPr>
          <w:lang w:val="en-US"/>
        </w:rPr>
      </w:pPr>
      <w:r w:rsidRPr="00A82737">
        <w:rPr>
          <w:lang w:val="en-US"/>
        </w:rPr>
        <w:t>valid_size: 0.2</w:t>
      </w:r>
      <w:r w:rsidR="00A82737" w:rsidRPr="00A82737">
        <w:rPr>
          <w:lang w:val="en-US"/>
        </w:rPr>
        <w:t>;</w:t>
      </w:r>
    </w:p>
    <w:p w14:paraId="1D49B6A2" w14:textId="5DE5107A" w:rsidR="00FE27F0" w:rsidRPr="00A82737" w:rsidRDefault="00FE27F0" w:rsidP="008C4997">
      <w:pPr>
        <w:pStyle w:val="10"/>
        <w:numPr>
          <w:ilvl w:val="0"/>
          <w:numId w:val="35"/>
        </w:numPr>
        <w:rPr>
          <w:lang w:val="en-US"/>
        </w:rPr>
      </w:pPr>
      <w:r w:rsidRPr="00A82737">
        <w:rPr>
          <w:lang w:val="en-US"/>
        </w:rPr>
        <w:t>num_classes: 10</w:t>
      </w:r>
      <w:r w:rsidR="00A82737" w:rsidRPr="00A82737">
        <w:rPr>
          <w:lang w:val="en-US"/>
        </w:rPr>
        <w:t>;</w:t>
      </w:r>
    </w:p>
    <w:p w14:paraId="0C3102A6" w14:textId="37B61201" w:rsidR="004F2E66" w:rsidRPr="00A82737" w:rsidRDefault="00FE27F0" w:rsidP="008C4997">
      <w:pPr>
        <w:pStyle w:val="10"/>
        <w:numPr>
          <w:ilvl w:val="0"/>
          <w:numId w:val="35"/>
        </w:numPr>
        <w:rPr>
          <w:lang w:val="en-US"/>
        </w:rPr>
      </w:pPr>
      <w:r w:rsidRPr="00A82737">
        <w:rPr>
          <w:lang w:val="en-US"/>
        </w:rPr>
        <w:t>beta1: 0.8</w:t>
      </w:r>
      <w:r w:rsidR="00A82737" w:rsidRPr="00A82737">
        <w:rPr>
          <w:lang w:val="en-US"/>
        </w:rPr>
        <w:t>;</w:t>
      </w:r>
    </w:p>
    <w:p w14:paraId="2B4C2462" w14:textId="5EDD899A" w:rsidR="00FE27F0" w:rsidRPr="00A82737" w:rsidRDefault="00FE27F0" w:rsidP="008C4997">
      <w:pPr>
        <w:pStyle w:val="10"/>
        <w:numPr>
          <w:ilvl w:val="0"/>
          <w:numId w:val="35"/>
        </w:numPr>
        <w:rPr>
          <w:lang w:val="en-US"/>
        </w:rPr>
      </w:pPr>
      <w:r w:rsidRPr="00A82737">
        <w:rPr>
          <w:lang w:val="en-US"/>
        </w:rPr>
        <w:t>beta2: 0.98</w:t>
      </w:r>
      <w:r w:rsidR="00A82737" w:rsidRPr="00A82737">
        <w:rPr>
          <w:lang w:val="en-US"/>
        </w:rPr>
        <w:t>;</w:t>
      </w:r>
    </w:p>
    <w:p w14:paraId="231C9952" w14:textId="73F4BF98" w:rsidR="00FE27F0" w:rsidRPr="00A82737" w:rsidRDefault="00FE27F0" w:rsidP="008C4997">
      <w:pPr>
        <w:pStyle w:val="10"/>
        <w:numPr>
          <w:ilvl w:val="0"/>
          <w:numId w:val="35"/>
        </w:numPr>
        <w:rPr>
          <w:lang w:val="en-US"/>
        </w:rPr>
      </w:pPr>
      <w:r w:rsidRPr="00A82737">
        <w:rPr>
          <w:lang w:val="en-US"/>
        </w:rPr>
        <w:t>learning_rate: 0.01</w:t>
      </w:r>
      <w:r w:rsidR="00A82737" w:rsidRPr="00A82737">
        <w:rPr>
          <w:lang w:val="en-US"/>
        </w:rPr>
        <w:t>;</w:t>
      </w:r>
    </w:p>
    <w:p w14:paraId="1B32B0D7" w14:textId="0F672494" w:rsidR="00FE27F0" w:rsidRPr="00A82737" w:rsidRDefault="00FE27F0" w:rsidP="008C4997">
      <w:pPr>
        <w:pStyle w:val="10"/>
        <w:numPr>
          <w:ilvl w:val="0"/>
          <w:numId w:val="35"/>
        </w:numPr>
        <w:rPr>
          <w:lang w:val="en-US"/>
        </w:rPr>
      </w:pPr>
      <w:r w:rsidRPr="00A82737">
        <w:rPr>
          <w:lang w:val="en-US"/>
        </w:rPr>
        <w:t>momentum: 0.9</w:t>
      </w:r>
      <w:r w:rsidR="00A82737" w:rsidRPr="00A82737">
        <w:rPr>
          <w:lang w:val="en-US"/>
        </w:rPr>
        <w:t>;</w:t>
      </w:r>
    </w:p>
    <w:p w14:paraId="148E6B23" w14:textId="02F30D13" w:rsidR="00FE27F0" w:rsidRPr="004F2E66" w:rsidRDefault="00FE27F0" w:rsidP="008C4997">
      <w:pPr>
        <w:pStyle w:val="10"/>
        <w:numPr>
          <w:ilvl w:val="0"/>
          <w:numId w:val="35"/>
        </w:numPr>
        <w:rPr>
          <w:lang w:val="en-US"/>
        </w:rPr>
      </w:pPr>
      <w:r w:rsidRPr="00FE27F0">
        <w:rPr>
          <w:lang w:val="en-US"/>
        </w:rPr>
        <w:lastRenderedPageBreak/>
        <w:t xml:space="preserve">num_epochs: </w:t>
      </w:r>
      <w:r w:rsidR="00AF3E3E">
        <w:t>60</w:t>
      </w:r>
      <w:r w:rsidR="00A82737">
        <w:rPr>
          <w:lang w:val="en-US"/>
        </w:rPr>
        <w:t>;</w:t>
      </w:r>
    </w:p>
    <w:p w14:paraId="4B89EB60" w14:textId="0517A130" w:rsidR="004F2E66" w:rsidRDefault="004F2E66" w:rsidP="00ED7AB4">
      <w:pPr>
        <w:pStyle w:val="10"/>
        <w:numPr>
          <w:ilvl w:val="0"/>
          <w:numId w:val="0"/>
        </w:numPr>
        <w:ind w:left="709"/>
      </w:pPr>
    </w:p>
    <w:p w14:paraId="768F63B5" w14:textId="0D03C580" w:rsidR="004F2E66" w:rsidRDefault="004F2E66" w:rsidP="004F2E66">
      <w:pPr>
        <w:pStyle w:val="3"/>
        <w:rPr>
          <w:lang w:val="en-US"/>
        </w:rPr>
      </w:pPr>
      <w:bookmarkStart w:id="10" w:name="_Toc136338277"/>
      <w:r>
        <w:rPr>
          <w:lang w:val="en-US"/>
        </w:rPr>
        <w:t>ResNet</w:t>
      </w:r>
      <w:bookmarkEnd w:id="10"/>
    </w:p>
    <w:p w14:paraId="64BC6749" w14:textId="2AD346AB" w:rsidR="004F2E66" w:rsidRDefault="004F2E66" w:rsidP="004F2E66">
      <w:pPr>
        <w:pStyle w:val="14"/>
        <w:rPr>
          <w:lang w:val="en-US"/>
        </w:rPr>
      </w:pPr>
    </w:p>
    <w:p w14:paraId="1F01BF0C" w14:textId="40319156" w:rsidR="00AF3E3E" w:rsidRDefault="004F2E66" w:rsidP="00A3047A">
      <w:pPr>
        <w:pStyle w:val="14"/>
      </w:pPr>
      <w:r w:rsidRPr="004F2E66">
        <w:t>ResNet – это архитектура сверточных нейронных сетей, предложенная Хе и другими в 2015 году для решения задачи классификации изображений1 ResNet стоит за Residual Network, то есть сеть с остаточными соединениями. Остаточные соединения – это специальные виды пропусков, которые позволяют модели пропускать один или несколько слоев. Это помогает решить проблему затухающего/взрывающегося градиента, которая возникает при обучении очень глубоких нейронных сетей. Благодаря этому подходу ResNet может обучаться на сотнях или даже тысячах слоев и все еще достигать высокой производительности.</w:t>
      </w:r>
    </w:p>
    <w:p w14:paraId="0EE3179A" w14:textId="1A767F86" w:rsidR="00F3335F" w:rsidRDefault="004F2E66" w:rsidP="00DB657C">
      <w:pPr>
        <w:pStyle w:val="14"/>
      </w:pPr>
      <w:r>
        <w:t xml:space="preserve">Используемая </w:t>
      </w:r>
      <w:r w:rsidR="00F3335F">
        <w:t xml:space="preserve">реализация </w:t>
      </w:r>
      <w:r w:rsidR="00F3335F">
        <w:rPr>
          <w:lang w:val="en-US"/>
        </w:rPr>
        <w:t>ResNet</w:t>
      </w:r>
      <w:r w:rsidR="00F3335F" w:rsidRPr="00F3335F">
        <w:t xml:space="preserve"> </w:t>
      </w:r>
      <w:r w:rsidR="00F3335F">
        <w:t>имеет следующую структуру:</w:t>
      </w:r>
    </w:p>
    <w:p w14:paraId="32ACB8A5" w14:textId="048C64B9" w:rsidR="00F3335F" w:rsidRDefault="00F3335F" w:rsidP="000156DE">
      <w:pPr>
        <w:pStyle w:val="10"/>
        <w:numPr>
          <w:ilvl w:val="0"/>
          <w:numId w:val="36"/>
        </w:numPr>
        <w:ind w:left="0" w:firstLine="709"/>
      </w:pPr>
      <w:r>
        <w:t>Входной слой: принимает изображение в RGB и применяет свертку,</w:t>
      </w:r>
      <w:r w:rsidR="00A82737" w:rsidRPr="00A82737">
        <w:t xml:space="preserve"> </w:t>
      </w:r>
      <w:r>
        <w:t>батч-нормализацию и ReLU.</w:t>
      </w:r>
    </w:p>
    <w:p w14:paraId="27345621" w14:textId="515D9C39" w:rsidR="00F3335F" w:rsidRDefault="00F3335F" w:rsidP="000156DE">
      <w:pPr>
        <w:pStyle w:val="10"/>
        <w:numPr>
          <w:ilvl w:val="0"/>
          <w:numId w:val="36"/>
        </w:numPr>
        <w:ind w:left="0" w:firstLine="709"/>
      </w:pPr>
      <w:r>
        <w:t>Сверточный слой: применяет свертку, батч-нормализацию, ReLU и макс-пулинг.</w:t>
      </w:r>
    </w:p>
    <w:p w14:paraId="1DD905B5" w14:textId="77777777" w:rsidR="00F3335F" w:rsidRDefault="00F3335F" w:rsidP="000156DE">
      <w:pPr>
        <w:pStyle w:val="10"/>
        <w:numPr>
          <w:ilvl w:val="0"/>
          <w:numId w:val="36"/>
        </w:numPr>
        <w:ind w:left="0" w:firstLine="709"/>
      </w:pPr>
      <w:r>
        <w:t>Остаточный блок: состоит из двух подблоков, каждый из которых имеет свертку, батч-нормализацию и ReLU. Выходы подблоков складываются с входами блока или их проекциями и применяется ReLU. Это формирует остаточные соединения.</w:t>
      </w:r>
    </w:p>
    <w:p w14:paraId="29BCC2CD" w14:textId="334DF931" w:rsidR="00F3335F" w:rsidRDefault="00F3335F" w:rsidP="000156DE">
      <w:pPr>
        <w:pStyle w:val="10"/>
        <w:numPr>
          <w:ilvl w:val="0"/>
          <w:numId w:val="36"/>
        </w:numPr>
        <w:ind w:left="0" w:firstLine="709"/>
      </w:pPr>
      <w:r>
        <w:t>Сверточный слой: применяет свертку, батч-нормализацию, ReLU и макс-пулинг.</w:t>
      </w:r>
    </w:p>
    <w:p w14:paraId="498A0857" w14:textId="0B937722" w:rsidR="00F3335F" w:rsidRDefault="00F3335F" w:rsidP="000156DE">
      <w:pPr>
        <w:pStyle w:val="10"/>
        <w:numPr>
          <w:ilvl w:val="0"/>
          <w:numId w:val="36"/>
        </w:numPr>
        <w:ind w:left="0" w:firstLine="709"/>
      </w:pPr>
      <w:r>
        <w:t>Сверточный слой: применяет свертку, батч-нормализацию, ReLU и макс-пулинг.</w:t>
      </w:r>
    </w:p>
    <w:p w14:paraId="4F6ED197" w14:textId="1BB1B5AD" w:rsidR="00F3335F" w:rsidRDefault="00F3335F" w:rsidP="000156DE">
      <w:pPr>
        <w:pStyle w:val="10"/>
        <w:numPr>
          <w:ilvl w:val="0"/>
          <w:numId w:val="36"/>
        </w:numPr>
        <w:ind w:left="0" w:firstLine="709"/>
      </w:pPr>
      <w:r>
        <w:t>Остаточный блок: аналогичен предыдущему.</w:t>
      </w:r>
    </w:p>
    <w:p w14:paraId="4775A056" w14:textId="69B0C01D" w:rsidR="00F3335F" w:rsidRDefault="00F3335F" w:rsidP="000156DE">
      <w:pPr>
        <w:pStyle w:val="10"/>
        <w:numPr>
          <w:ilvl w:val="0"/>
          <w:numId w:val="36"/>
        </w:numPr>
        <w:ind w:left="0" w:firstLine="709"/>
      </w:pPr>
      <w:r>
        <w:t>Классификатор: применяет макс-пулинг, выравнивание, линейный слой и softmax.</w:t>
      </w:r>
    </w:p>
    <w:p w14:paraId="3CC70A5A" w14:textId="3AE4F52A" w:rsidR="00AF3E3E" w:rsidRDefault="00AF3E3E" w:rsidP="000156DE">
      <w:pPr>
        <w:pStyle w:val="10"/>
        <w:numPr>
          <w:ilvl w:val="0"/>
          <w:numId w:val="0"/>
        </w:numPr>
        <w:ind w:firstLine="709"/>
      </w:pPr>
    </w:p>
    <w:p w14:paraId="349C6664" w14:textId="4F0704DB" w:rsidR="00AF3E3E" w:rsidRDefault="00AF3E3E" w:rsidP="000156DE">
      <w:pPr>
        <w:pStyle w:val="14"/>
      </w:pPr>
      <w:r w:rsidRPr="00AF3E3E">
        <w:lastRenderedPageBreak/>
        <w:t>Будем обучать нейросеть, используя следующие параметры</w:t>
      </w:r>
      <w:r>
        <w:t>:</w:t>
      </w:r>
    </w:p>
    <w:p w14:paraId="0CD86022" w14:textId="4B02D5AF" w:rsidR="008C4997" w:rsidRPr="00A82737" w:rsidRDefault="00AF3E3E" w:rsidP="000156DE">
      <w:pPr>
        <w:pStyle w:val="10"/>
        <w:numPr>
          <w:ilvl w:val="0"/>
          <w:numId w:val="34"/>
        </w:numPr>
        <w:ind w:left="0" w:firstLine="709"/>
      </w:pPr>
      <w:r w:rsidRPr="00A82737">
        <w:t>batch_size: 64</w:t>
      </w:r>
      <w:r w:rsidR="00A82737" w:rsidRPr="00A82737">
        <w:t>;</w:t>
      </w:r>
    </w:p>
    <w:p w14:paraId="2EB54E7D" w14:textId="4F932CB9" w:rsidR="00AF3E3E" w:rsidRPr="00A82737" w:rsidRDefault="00AF3E3E" w:rsidP="000156DE">
      <w:pPr>
        <w:pStyle w:val="10"/>
        <w:numPr>
          <w:ilvl w:val="0"/>
          <w:numId w:val="34"/>
        </w:numPr>
        <w:ind w:left="0" w:firstLine="709"/>
      </w:pPr>
      <w:r w:rsidRPr="00A82737">
        <w:t xml:space="preserve">optimizer: </w:t>
      </w:r>
      <w:r w:rsidR="00FD11E2" w:rsidRPr="00A82737">
        <w:t>SGD</w:t>
      </w:r>
      <w:r w:rsidR="00A82737" w:rsidRPr="00A82737">
        <w:t>;</w:t>
      </w:r>
    </w:p>
    <w:p w14:paraId="7C90DFC8" w14:textId="5C27A779" w:rsidR="00AF3E3E" w:rsidRPr="00A82737" w:rsidRDefault="00AF3E3E" w:rsidP="000156DE">
      <w:pPr>
        <w:pStyle w:val="10"/>
        <w:numPr>
          <w:ilvl w:val="0"/>
          <w:numId w:val="34"/>
        </w:numPr>
        <w:ind w:left="0" w:firstLine="709"/>
      </w:pPr>
      <w:r w:rsidRPr="00A82737">
        <w:t>criterion: CrossEntropyLoss</w:t>
      </w:r>
      <w:r w:rsidR="00A82737" w:rsidRPr="00A82737">
        <w:t>;</w:t>
      </w:r>
    </w:p>
    <w:p w14:paraId="5CE5FBB5" w14:textId="7850A6DE" w:rsidR="00AF3E3E" w:rsidRPr="00A82737" w:rsidRDefault="00AF3E3E" w:rsidP="000156DE">
      <w:pPr>
        <w:pStyle w:val="10"/>
        <w:numPr>
          <w:ilvl w:val="0"/>
          <w:numId w:val="34"/>
        </w:numPr>
        <w:ind w:left="0" w:firstLine="709"/>
      </w:pPr>
      <w:r w:rsidRPr="00A82737">
        <w:t>device: cpu</w:t>
      </w:r>
      <w:r w:rsidR="00A82737" w:rsidRPr="00A82737">
        <w:t>;</w:t>
      </w:r>
    </w:p>
    <w:p w14:paraId="7DF638ED" w14:textId="491E91A7" w:rsidR="00AF3E3E" w:rsidRPr="00A82737" w:rsidRDefault="00AF3E3E" w:rsidP="000156DE">
      <w:pPr>
        <w:pStyle w:val="10"/>
        <w:numPr>
          <w:ilvl w:val="0"/>
          <w:numId w:val="34"/>
        </w:numPr>
        <w:ind w:left="0" w:firstLine="709"/>
      </w:pPr>
      <w:r w:rsidRPr="00A82737">
        <w:t>valid_size: 0.2</w:t>
      </w:r>
      <w:r w:rsidR="00A82737" w:rsidRPr="00A82737">
        <w:t>;</w:t>
      </w:r>
    </w:p>
    <w:p w14:paraId="69F2C4B2" w14:textId="34C68903" w:rsidR="00AF3E3E" w:rsidRPr="00A82737" w:rsidRDefault="00AF3E3E" w:rsidP="000156DE">
      <w:pPr>
        <w:pStyle w:val="10"/>
        <w:numPr>
          <w:ilvl w:val="0"/>
          <w:numId w:val="34"/>
        </w:numPr>
        <w:ind w:left="0" w:firstLine="709"/>
      </w:pPr>
      <w:r w:rsidRPr="00A82737">
        <w:t>num_classes: 10</w:t>
      </w:r>
      <w:r w:rsidR="00A82737" w:rsidRPr="00A82737">
        <w:t>;</w:t>
      </w:r>
    </w:p>
    <w:p w14:paraId="2170D062" w14:textId="3F830DA9" w:rsidR="00AF3E3E" w:rsidRPr="00A82737" w:rsidRDefault="00AF3E3E" w:rsidP="000156DE">
      <w:pPr>
        <w:pStyle w:val="10"/>
        <w:numPr>
          <w:ilvl w:val="0"/>
          <w:numId w:val="34"/>
        </w:numPr>
        <w:ind w:left="0" w:firstLine="709"/>
      </w:pPr>
      <w:r w:rsidRPr="00A82737">
        <w:t>beta1: 0.8</w:t>
      </w:r>
      <w:r w:rsidR="00A82737" w:rsidRPr="00A82737">
        <w:t>;</w:t>
      </w:r>
    </w:p>
    <w:p w14:paraId="7FF712C5" w14:textId="21AFD082" w:rsidR="00AF3E3E" w:rsidRPr="00A82737" w:rsidRDefault="00AF3E3E" w:rsidP="000156DE">
      <w:pPr>
        <w:pStyle w:val="10"/>
        <w:numPr>
          <w:ilvl w:val="0"/>
          <w:numId w:val="34"/>
        </w:numPr>
        <w:ind w:left="0" w:firstLine="709"/>
      </w:pPr>
      <w:r w:rsidRPr="00A82737">
        <w:t>beta2: 0.98</w:t>
      </w:r>
      <w:r w:rsidR="00A82737" w:rsidRPr="00A82737">
        <w:t>;</w:t>
      </w:r>
    </w:p>
    <w:p w14:paraId="4498013C" w14:textId="70DEC2F8" w:rsidR="00AF3E3E" w:rsidRPr="00A82737" w:rsidRDefault="00AF3E3E" w:rsidP="000156DE">
      <w:pPr>
        <w:pStyle w:val="10"/>
        <w:numPr>
          <w:ilvl w:val="0"/>
          <w:numId w:val="34"/>
        </w:numPr>
        <w:ind w:left="0" w:firstLine="709"/>
      </w:pPr>
      <w:r w:rsidRPr="00A82737">
        <w:t>learning_rate: 0.01</w:t>
      </w:r>
      <w:r w:rsidR="00A82737" w:rsidRPr="00A82737">
        <w:t>;</w:t>
      </w:r>
    </w:p>
    <w:p w14:paraId="16742368" w14:textId="2CEAA9B1" w:rsidR="00AF3E3E" w:rsidRPr="00A82737" w:rsidRDefault="00AF3E3E" w:rsidP="000156DE">
      <w:pPr>
        <w:pStyle w:val="10"/>
        <w:numPr>
          <w:ilvl w:val="0"/>
          <w:numId w:val="34"/>
        </w:numPr>
        <w:ind w:left="0" w:firstLine="709"/>
      </w:pPr>
      <w:r w:rsidRPr="00A82737">
        <w:t>momentum: 0.9</w:t>
      </w:r>
      <w:r w:rsidR="00A82737" w:rsidRPr="00A82737">
        <w:t>;</w:t>
      </w:r>
    </w:p>
    <w:p w14:paraId="007F00A3" w14:textId="417CC00B" w:rsidR="00AF3E3E" w:rsidRPr="00A82737" w:rsidRDefault="00AF3E3E" w:rsidP="000156DE">
      <w:pPr>
        <w:pStyle w:val="10"/>
        <w:numPr>
          <w:ilvl w:val="0"/>
          <w:numId w:val="34"/>
        </w:numPr>
        <w:ind w:left="0" w:firstLine="709"/>
      </w:pPr>
      <w:r w:rsidRPr="00A82737">
        <w:t>num_epochs: 60</w:t>
      </w:r>
      <w:r w:rsidR="00A82737" w:rsidRPr="00A82737">
        <w:t>;</w:t>
      </w:r>
    </w:p>
    <w:p w14:paraId="77476932" w14:textId="3019E71E" w:rsidR="00AF3E3E" w:rsidRDefault="00AF3E3E" w:rsidP="00AF3E3E">
      <w:pPr>
        <w:pStyle w:val="14"/>
      </w:pPr>
    </w:p>
    <w:p w14:paraId="1F5A8C27" w14:textId="3C5C9E7B" w:rsidR="00AF3E3E" w:rsidRDefault="00AF3E3E" w:rsidP="00AF3E3E">
      <w:pPr>
        <w:pStyle w:val="3"/>
        <w:rPr>
          <w:lang w:val="en-US"/>
        </w:rPr>
      </w:pPr>
      <w:bookmarkStart w:id="11" w:name="_Toc136338278"/>
      <w:r>
        <w:t xml:space="preserve">Создание системы на </w:t>
      </w:r>
      <w:r>
        <w:rPr>
          <w:lang w:val="en-US"/>
        </w:rPr>
        <w:t>Node</w:t>
      </w:r>
      <w:r w:rsidRPr="00AF3E3E">
        <w:t>-</w:t>
      </w:r>
      <w:r>
        <w:rPr>
          <w:lang w:val="en-US"/>
        </w:rPr>
        <w:t>Red</w:t>
      </w:r>
      <w:bookmarkEnd w:id="11"/>
    </w:p>
    <w:p w14:paraId="483897AB" w14:textId="77777777" w:rsidR="00BF27D6" w:rsidRPr="00BF27D6" w:rsidRDefault="00BF27D6" w:rsidP="00BF27D6">
      <w:pPr>
        <w:pStyle w:val="14"/>
        <w:rPr>
          <w:lang w:val="en-US"/>
        </w:rPr>
      </w:pPr>
    </w:p>
    <w:p w14:paraId="2BFC4CAA" w14:textId="48D4F4CB" w:rsidR="00AF3E3E" w:rsidRPr="00AF3E3E" w:rsidRDefault="008D7FEA" w:rsidP="008D7FEA">
      <w:pPr>
        <w:pStyle w:val="14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4C70E0" wp14:editId="74004145">
            <wp:extent cx="4950187" cy="1448435"/>
            <wp:effectExtent l="0" t="0" r="3175" b="0"/>
            <wp:docPr id="5" name="Рисунок 5" descr="Изображение выглядит как текст, программное обеспечение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ifar-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268" cy="145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1AF0" w14:textId="54E0C03C" w:rsidR="004F2E66" w:rsidRPr="008D7FEA" w:rsidRDefault="00AF3E3E" w:rsidP="00AF3E3E">
      <w:pPr>
        <w:pStyle w:val="a9"/>
      </w:pPr>
      <w:r>
        <w:t xml:space="preserve">Рисунок </w:t>
      </w:r>
      <w:fldSimple w:instr=" SEQ Рисунок \* ARABIC ">
        <w:r w:rsidR="00390D35">
          <w:rPr>
            <w:noProof/>
          </w:rPr>
          <w:t>3</w:t>
        </w:r>
      </w:fldSimple>
      <w:r w:rsidRPr="00AF3E3E">
        <w:t xml:space="preserve"> </w:t>
      </w:r>
      <w:r w:rsidR="00A82737" w:rsidRPr="00A82737">
        <w:t xml:space="preserve">— </w:t>
      </w:r>
      <w:r>
        <w:t xml:space="preserve">Классификация в </w:t>
      </w:r>
      <w:r>
        <w:rPr>
          <w:lang w:val="en-US"/>
        </w:rPr>
        <w:t>Node</w:t>
      </w:r>
      <w:r w:rsidRPr="00AF3E3E">
        <w:t>-</w:t>
      </w:r>
      <w:r>
        <w:rPr>
          <w:lang w:val="en-US"/>
        </w:rPr>
        <w:t>Red</w:t>
      </w:r>
    </w:p>
    <w:p w14:paraId="30687039" w14:textId="77777777" w:rsidR="00AF3E3E" w:rsidRPr="008D7FEA" w:rsidRDefault="00AF3E3E" w:rsidP="00AF3E3E">
      <w:pPr>
        <w:pStyle w:val="14"/>
      </w:pPr>
    </w:p>
    <w:p w14:paraId="473C2002" w14:textId="62F452FB" w:rsidR="00AF3E3E" w:rsidRDefault="00AF3E3E" w:rsidP="00AF3E3E">
      <w:pPr>
        <w:pStyle w:val="3"/>
      </w:pPr>
      <w:bookmarkStart w:id="12" w:name="_Toc136338279"/>
      <w:r>
        <w:t>Результат</w:t>
      </w:r>
      <w:bookmarkEnd w:id="12"/>
    </w:p>
    <w:p w14:paraId="52204DFC" w14:textId="77777777" w:rsidR="00BF27D6" w:rsidRPr="00BF27D6" w:rsidRDefault="00BF27D6" w:rsidP="00BF27D6">
      <w:pPr>
        <w:pStyle w:val="14"/>
      </w:pPr>
    </w:p>
    <w:p w14:paraId="2F6B4A63" w14:textId="02EC7F34" w:rsidR="00B04A64" w:rsidRDefault="00B04A64" w:rsidP="00B04A64">
      <w:pPr>
        <w:pStyle w:val="14"/>
      </w:pPr>
      <w:r>
        <w:t xml:space="preserve">В результате запуска данной системы </w:t>
      </w:r>
      <w:r w:rsidR="00BF27D6">
        <w:t xml:space="preserve">подсчитанные метрики и параметры нейросетей были записаны в </w:t>
      </w:r>
      <w:r w:rsidR="00BF27D6">
        <w:rPr>
          <w:lang w:val="en-US"/>
        </w:rPr>
        <w:t>Excel</w:t>
      </w:r>
      <w:r w:rsidR="00BF27D6" w:rsidRPr="00BF27D6">
        <w:t>-</w:t>
      </w:r>
      <w:r w:rsidR="00BF27D6">
        <w:t xml:space="preserve">файл. Обучим нейросети на 30 и 60 эпохах. </w:t>
      </w:r>
    </w:p>
    <w:p w14:paraId="45D89A9F" w14:textId="77777777" w:rsidR="00BF27D6" w:rsidRDefault="00BF27D6" w:rsidP="00B04A64">
      <w:pPr>
        <w:pStyle w:val="14"/>
      </w:pPr>
    </w:p>
    <w:p w14:paraId="7C03862F" w14:textId="21B0B077" w:rsidR="00BF27D6" w:rsidRDefault="00BF27D6" w:rsidP="00BF27D6">
      <w:pPr>
        <w:pStyle w:val="14"/>
        <w:jc w:val="center"/>
      </w:pPr>
      <w:r>
        <w:rPr>
          <w:noProof/>
        </w:rPr>
        <w:lastRenderedPageBreak/>
        <w:drawing>
          <wp:inline distT="0" distB="0" distL="0" distR="0" wp14:anchorId="7A2817FA" wp14:editId="40C28EC9">
            <wp:extent cx="5383530" cy="564678"/>
            <wp:effectExtent l="0" t="0" r="762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532" cy="5812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6E8286" w14:textId="13CDC9D8" w:rsidR="00BF27D6" w:rsidRPr="00BF27D6" w:rsidRDefault="00BF27D6" w:rsidP="00BF27D6">
      <w:pPr>
        <w:pStyle w:val="a9"/>
      </w:pPr>
      <w:r>
        <w:t xml:space="preserve">Рисунок </w:t>
      </w:r>
      <w:fldSimple w:instr=" SEQ Рисунок \* ARABIC ">
        <w:r w:rsidR="00390D35">
          <w:rPr>
            <w:noProof/>
          </w:rPr>
          <w:t>4</w:t>
        </w:r>
      </w:fldSimple>
      <w:r>
        <w:t xml:space="preserve"> </w:t>
      </w:r>
      <w:r w:rsidR="00A82737" w:rsidRPr="00A82737">
        <w:t>—</w:t>
      </w:r>
      <w:r>
        <w:t xml:space="preserve"> Таблица метрик </w:t>
      </w:r>
      <w:r>
        <w:rPr>
          <w:lang w:val="en-US"/>
        </w:rPr>
        <w:t>LeNet</w:t>
      </w:r>
      <w:r w:rsidRPr="00BF27D6">
        <w:t xml:space="preserve"> </w:t>
      </w:r>
      <w:r>
        <w:t xml:space="preserve">и </w:t>
      </w:r>
      <w:r>
        <w:rPr>
          <w:lang w:val="en-US"/>
        </w:rPr>
        <w:t>ResNet</w:t>
      </w:r>
      <w:r w:rsidRPr="00BF27D6">
        <w:t xml:space="preserve"> (</w:t>
      </w:r>
      <w:r>
        <w:t>30 эпох)</w:t>
      </w:r>
    </w:p>
    <w:p w14:paraId="029538F0" w14:textId="77777777" w:rsidR="00AF3E3E" w:rsidRPr="00AF3E3E" w:rsidRDefault="00AF3E3E" w:rsidP="00AF3E3E">
      <w:pPr>
        <w:pStyle w:val="14"/>
      </w:pPr>
    </w:p>
    <w:p w14:paraId="2A78AEC6" w14:textId="6A95F54A" w:rsidR="004F2E66" w:rsidRDefault="008D7FEA" w:rsidP="004F2E66">
      <w:pPr>
        <w:pStyle w:val="14"/>
        <w:jc w:val="center"/>
      </w:pPr>
      <w:r>
        <w:rPr>
          <w:noProof/>
        </w:rPr>
        <w:drawing>
          <wp:inline distT="0" distB="0" distL="0" distR="0" wp14:anchorId="25ADEE27" wp14:editId="04F26AB5">
            <wp:extent cx="5285227" cy="518160"/>
            <wp:effectExtent l="0" t="0" r="0" b="0"/>
            <wp:docPr id="7" name="Рисунок 7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Табл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863" cy="51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0235" w14:textId="7DA2018D" w:rsidR="008D7FEA" w:rsidRDefault="008D7FEA" w:rsidP="008D7FEA">
      <w:pPr>
        <w:pStyle w:val="a9"/>
      </w:pPr>
      <w:r>
        <w:t xml:space="preserve">Рисунок </w:t>
      </w:r>
      <w:fldSimple w:instr=" SEQ Рисунок \* ARABIC ">
        <w:r w:rsidR="00390D35">
          <w:rPr>
            <w:noProof/>
          </w:rPr>
          <w:t>5</w:t>
        </w:r>
      </w:fldSimple>
      <w:r w:rsidRPr="00815560">
        <w:t xml:space="preserve"> </w:t>
      </w:r>
      <w:r w:rsidR="00A82737" w:rsidRPr="00A82737">
        <w:t>—</w:t>
      </w:r>
      <w:r w:rsidRPr="00815560">
        <w:t xml:space="preserve"> </w:t>
      </w:r>
      <w:r w:rsidR="00815560">
        <w:t xml:space="preserve">Таблица метрик </w:t>
      </w:r>
      <w:r w:rsidR="00815560">
        <w:rPr>
          <w:lang w:val="en-US"/>
        </w:rPr>
        <w:t>LeNet</w:t>
      </w:r>
      <w:r w:rsidR="00815560" w:rsidRPr="00815560">
        <w:t xml:space="preserve"> </w:t>
      </w:r>
      <w:r w:rsidR="00815560">
        <w:t xml:space="preserve">и </w:t>
      </w:r>
      <w:r w:rsidR="00815560">
        <w:rPr>
          <w:lang w:val="en-US"/>
        </w:rPr>
        <w:t>ResNet</w:t>
      </w:r>
      <w:r w:rsidR="00BF27D6">
        <w:t xml:space="preserve"> (60 эпох)</w:t>
      </w:r>
    </w:p>
    <w:p w14:paraId="05073AE6" w14:textId="77777777" w:rsidR="00BF27D6" w:rsidRPr="00BF27D6" w:rsidRDefault="00BF27D6" w:rsidP="00BF27D6">
      <w:pPr>
        <w:pStyle w:val="14"/>
      </w:pPr>
    </w:p>
    <w:p w14:paraId="28758D19" w14:textId="0BB82407" w:rsidR="00815560" w:rsidRDefault="00BF27D6" w:rsidP="00815560">
      <w:pPr>
        <w:pStyle w:val="14"/>
      </w:pPr>
      <w:r>
        <w:t xml:space="preserve">Изучив результаты, можем сделать вывод о том, что, несмотря на ощутимо большее время обучения, архитектура </w:t>
      </w:r>
      <w:r>
        <w:rPr>
          <w:lang w:val="en-US"/>
        </w:rPr>
        <w:t>ResNet</w:t>
      </w:r>
      <w:r>
        <w:t xml:space="preserve"> показывает высокую точность в сравнении с </w:t>
      </w:r>
      <w:r>
        <w:rPr>
          <w:lang w:val="en-US"/>
        </w:rPr>
        <w:t>LeNet</w:t>
      </w:r>
      <w:r>
        <w:t>.</w:t>
      </w:r>
    </w:p>
    <w:p w14:paraId="324AC5C9" w14:textId="77777777" w:rsidR="00BF27D6" w:rsidRPr="00BF27D6" w:rsidRDefault="00BF27D6" w:rsidP="00815560">
      <w:pPr>
        <w:pStyle w:val="14"/>
      </w:pPr>
    </w:p>
    <w:p w14:paraId="0162D285" w14:textId="38DBDF31" w:rsidR="00730241" w:rsidRDefault="00815560" w:rsidP="00A82737">
      <w:pPr>
        <w:pStyle w:val="2"/>
        <w:rPr>
          <w:lang w:val="en-US"/>
        </w:rPr>
      </w:pPr>
      <w:bookmarkStart w:id="13" w:name="_Toc136338280"/>
      <w:r>
        <w:t>С</w:t>
      </w:r>
      <w:r w:rsidR="00D83C37">
        <w:t>емантическая с</w:t>
      </w:r>
      <w:r>
        <w:t xml:space="preserve">егментация </w:t>
      </w:r>
      <w:r>
        <w:rPr>
          <w:lang w:val="en-US"/>
        </w:rPr>
        <w:t>Cityscapes</w:t>
      </w:r>
      <w:bookmarkEnd w:id="13"/>
    </w:p>
    <w:p w14:paraId="48DD2DF0" w14:textId="136FE8D1" w:rsidR="00815560" w:rsidRDefault="00815560" w:rsidP="00815560">
      <w:pPr>
        <w:pStyle w:val="14"/>
        <w:rPr>
          <w:lang w:val="en-US"/>
        </w:rPr>
      </w:pPr>
    </w:p>
    <w:p w14:paraId="474366E1" w14:textId="7645C7F8" w:rsidR="00D83C37" w:rsidRDefault="00D83C37" w:rsidP="00D83C37">
      <w:pPr>
        <w:pStyle w:val="3"/>
        <w:rPr>
          <w:lang w:val="en-US"/>
        </w:rPr>
      </w:pPr>
      <w:bookmarkStart w:id="14" w:name="_Toc136338281"/>
      <w:r>
        <w:t>Описание задачи</w:t>
      </w:r>
      <w:bookmarkEnd w:id="14"/>
    </w:p>
    <w:p w14:paraId="322F0092" w14:textId="77777777" w:rsidR="00D83C37" w:rsidRPr="00D83C37" w:rsidRDefault="00D83C37" w:rsidP="00D83C37">
      <w:pPr>
        <w:pStyle w:val="14"/>
        <w:rPr>
          <w:lang w:val="en-US"/>
        </w:rPr>
      </w:pPr>
    </w:p>
    <w:p w14:paraId="0CB795A3" w14:textId="4C2C33A4" w:rsidR="00BF27D6" w:rsidRDefault="00BF27D6" w:rsidP="00BF27D6">
      <w:pPr>
        <w:pStyle w:val="14"/>
      </w:pPr>
      <w:r>
        <w:t xml:space="preserve">Для демонстрации работы с разработанной системой решим задачу семантической сегментацией изображения на наборе данных </w:t>
      </w:r>
      <w:r>
        <w:rPr>
          <w:lang w:val="en-US"/>
        </w:rPr>
        <w:t>Cityscapes</w:t>
      </w:r>
      <w:r>
        <w:t xml:space="preserve"> и определим, какая из архитектур: </w:t>
      </w:r>
      <w:r>
        <w:rPr>
          <w:lang w:val="en-US"/>
        </w:rPr>
        <w:t>FCN</w:t>
      </w:r>
      <w:r w:rsidRPr="00B04A64">
        <w:t xml:space="preserve"> </w:t>
      </w:r>
      <w:r>
        <w:t>или</w:t>
      </w:r>
      <w:r w:rsidRPr="00BF27D6">
        <w:t xml:space="preserve"> </w:t>
      </w:r>
      <w:r>
        <w:rPr>
          <w:lang w:val="en-US"/>
        </w:rPr>
        <w:t>UNet</w:t>
      </w:r>
      <w:r w:rsidRPr="00B04A64">
        <w:t xml:space="preserve"> </w:t>
      </w:r>
      <w:r>
        <w:t>больше подходит для этого</w:t>
      </w:r>
      <w:r w:rsidRPr="00A27F2E">
        <w:t>.</w:t>
      </w:r>
      <w:r>
        <w:t xml:space="preserve"> </w:t>
      </w:r>
      <w:r w:rsidRPr="00BF27D6">
        <w:rPr>
          <w:lang w:val="en-US"/>
        </w:rPr>
        <w:t>Cityscapes</w:t>
      </w:r>
      <w:r w:rsidRPr="00BF27D6">
        <w:t xml:space="preserve"> </w:t>
      </w:r>
      <w:r w:rsidRPr="00D83C37">
        <w:t>–</w:t>
      </w:r>
      <w:r w:rsidRPr="00BF27D6">
        <w:t xml:space="preserve"> это набор данных, состоящий из 20000 изображений разнообразных городских уличных сцен в 50 разных городах в разное время года, а также маркировку к ним.</w:t>
      </w:r>
    </w:p>
    <w:p w14:paraId="56C60AAB" w14:textId="06943823" w:rsidR="00D83C37" w:rsidRDefault="00D83C37" w:rsidP="00BF27D6">
      <w:pPr>
        <w:pStyle w:val="14"/>
      </w:pPr>
    </w:p>
    <w:p w14:paraId="7F3A4D69" w14:textId="15F44201" w:rsidR="00D83C37" w:rsidRDefault="00D83C37" w:rsidP="00D83C37">
      <w:pPr>
        <w:pStyle w:val="14"/>
        <w:jc w:val="center"/>
      </w:pPr>
      <w:r>
        <w:rPr>
          <w:noProof/>
        </w:rPr>
        <w:lastRenderedPageBreak/>
        <w:drawing>
          <wp:inline distT="0" distB="0" distL="0" distR="0" wp14:anchorId="5C7E4F38" wp14:editId="3C8002B2">
            <wp:extent cx="5051956" cy="2517140"/>
            <wp:effectExtent l="0" t="0" r="0" b="0"/>
            <wp:docPr id="13" name="Рисунок 13" descr="Изображение выглядит как снимок экрана, Компьютерная игра, Программное обеспечение для видеоигр, мультфильм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ityscapes-0000003437-d7b741b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080" cy="252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E3F3" w14:textId="36542F1B" w:rsidR="00D83C37" w:rsidRDefault="00D83C37" w:rsidP="00D83C37">
      <w:pPr>
        <w:pStyle w:val="a9"/>
      </w:pPr>
      <w:r>
        <w:t xml:space="preserve">Рисунок </w:t>
      </w:r>
      <w:fldSimple w:instr=" SEQ Рисунок \* ARABIC ">
        <w:r w:rsidR="00390D35">
          <w:rPr>
            <w:noProof/>
          </w:rPr>
          <w:t>6</w:t>
        </w:r>
      </w:fldSimple>
      <w:r w:rsidRPr="00D83C37">
        <w:t xml:space="preserve"> </w:t>
      </w:r>
      <w:r w:rsidR="00A82737" w:rsidRPr="00A82737">
        <w:t>—</w:t>
      </w:r>
      <w:r w:rsidRPr="00D83C37">
        <w:t xml:space="preserve"> </w:t>
      </w:r>
      <w:r>
        <w:t>Пример аннотации к изображениям.</w:t>
      </w:r>
    </w:p>
    <w:p w14:paraId="2EC96E6C" w14:textId="77777777" w:rsidR="00CA3120" w:rsidRDefault="00CA3120" w:rsidP="00CA3120">
      <w:pPr>
        <w:pStyle w:val="14"/>
      </w:pPr>
    </w:p>
    <w:p w14:paraId="05AD94F5" w14:textId="7504EA3F" w:rsidR="008C456C" w:rsidRDefault="00CA3120" w:rsidP="008C456C">
      <w:pPr>
        <w:pStyle w:val="14"/>
      </w:pPr>
      <w:r>
        <w:t xml:space="preserve">Реализуем решение поставленной задачи на языке </w:t>
      </w:r>
      <w:r>
        <w:rPr>
          <w:lang w:val="en-US"/>
        </w:rPr>
        <w:t>Python</w:t>
      </w:r>
      <w:r w:rsidRPr="00CA3120">
        <w:t xml:space="preserve"> </w:t>
      </w:r>
      <w:r>
        <w:t xml:space="preserve">с помощью фреймворка </w:t>
      </w:r>
      <w:r>
        <w:rPr>
          <w:lang w:val="en-US"/>
        </w:rPr>
        <w:t>Pytorch</w:t>
      </w:r>
      <w:r>
        <w:t xml:space="preserve">, используя архитектуры </w:t>
      </w:r>
      <w:r>
        <w:rPr>
          <w:lang w:val="en-US"/>
        </w:rPr>
        <w:t>FCN</w:t>
      </w:r>
      <w:r w:rsidRPr="00CA3120">
        <w:t xml:space="preserve"> </w:t>
      </w:r>
      <w:r>
        <w:t xml:space="preserve">и </w:t>
      </w:r>
      <w:r>
        <w:rPr>
          <w:lang w:val="en-US"/>
        </w:rPr>
        <w:t>UNet</w:t>
      </w:r>
      <w:r w:rsidRPr="00CA3120">
        <w:t xml:space="preserve">. </w:t>
      </w:r>
      <w:r>
        <w:t xml:space="preserve">Затем адаптируем код под </w:t>
      </w:r>
      <w:r>
        <w:rPr>
          <w:lang w:val="en-US"/>
        </w:rPr>
        <w:t>N</w:t>
      </w:r>
      <w:r w:rsidR="00292D9A">
        <w:rPr>
          <w:lang w:val="en-US"/>
        </w:rPr>
        <w:t>o</w:t>
      </w:r>
      <w:r>
        <w:rPr>
          <w:lang w:val="en-US"/>
        </w:rPr>
        <w:t>de</w:t>
      </w:r>
      <w:r w:rsidRPr="00CA3120">
        <w:t>-</w:t>
      </w:r>
      <w:r>
        <w:rPr>
          <w:lang w:val="en-US"/>
        </w:rPr>
        <w:t>Red</w:t>
      </w:r>
      <w:r>
        <w:t xml:space="preserve"> и произведём запуск полученной системы, получив в результате </w:t>
      </w:r>
      <w:r>
        <w:rPr>
          <w:lang w:val="en-US"/>
        </w:rPr>
        <w:t>Excel</w:t>
      </w:r>
      <w:r w:rsidRPr="00CA3120">
        <w:t>-</w:t>
      </w:r>
      <w:r>
        <w:t xml:space="preserve">файл, содержащий параметры наших нейросетей, а также достигнутые метрики. </w:t>
      </w:r>
      <w:r w:rsidR="00292D9A">
        <w:t xml:space="preserve">Так же выведем на экран предсказанные маски для текстового набора данных. </w:t>
      </w:r>
      <w:r>
        <w:t>На основе собранной информации сравним точность выбранных архитектур в рамках нашей задачи.</w:t>
      </w:r>
    </w:p>
    <w:p w14:paraId="56EF124A" w14:textId="77777777" w:rsidR="008C456C" w:rsidRDefault="008C456C" w:rsidP="008C456C">
      <w:pPr>
        <w:pStyle w:val="14"/>
        <w:ind w:firstLine="0"/>
      </w:pPr>
    </w:p>
    <w:p w14:paraId="3F27DE88" w14:textId="5450D52B" w:rsidR="00D83C37" w:rsidRDefault="00695F21" w:rsidP="00695F21">
      <w:pPr>
        <w:pStyle w:val="3"/>
        <w:rPr>
          <w:lang w:val="en-US"/>
        </w:rPr>
      </w:pPr>
      <w:bookmarkStart w:id="15" w:name="_Toc136338282"/>
      <w:r w:rsidRPr="00695F21">
        <w:rPr>
          <w:lang w:val="en-US"/>
        </w:rPr>
        <w:t>Fully Convolutional Network</w:t>
      </w:r>
      <w:r w:rsidR="00732330">
        <w:t xml:space="preserve"> (</w:t>
      </w:r>
      <w:r w:rsidR="00732330">
        <w:rPr>
          <w:lang w:val="en-US"/>
        </w:rPr>
        <w:t>FCN)</w:t>
      </w:r>
      <w:bookmarkEnd w:id="15"/>
    </w:p>
    <w:p w14:paraId="0FE62827" w14:textId="77777777" w:rsidR="00695F21" w:rsidRPr="00695F21" w:rsidRDefault="00695F21" w:rsidP="00695F21">
      <w:pPr>
        <w:pStyle w:val="14"/>
        <w:rPr>
          <w:lang w:val="en-US"/>
        </w:rPr>
      </w:pPr>
    </w:p>
    <w:p w14:paraId="0E48C69A" w14:textId="13655BA6" w:rsidR="00D83C37" w:rsidRDefault="00695F21" w:rsidP="00D83C37">
      <w:pPr>
        <w:pStyle w:val="14"/>
      </w:pPr>
      <w:r w:rsidRPr="00695F21">
        <w:t xml:space="preserve">Fully Convolutional Network </w:t>
      </w:r>
      <w:r>
        <w:t>–</w:t>
      </w:r>
      <w:r w:rsidRPr="00695F21">
        <w:t xml:space="preserve"> это архитектура, используемая в основном для семантической сегментации изображений. Она состоит только из локально связанных слоев, таких как свертка, пулинг и апсемплинг. Отсутствие полносвязных слоев означает меньше параметров (что делает сеть быстрее в обучении). Также это означает, что FCN может работать с изображениями разных размеров, так как все связи локальные. Сеть состоит из пути уменьшения размерности, используемого для извлечения и интерпретации контекста, и пути увеличения размерности, который позволяет локализовать объекты.</w:t>
      </w:r>
    </w:p>
    <w:p w14:paraId="32799DFC" w14:textId="7EAEAC9A" w:rsidR="00732330" w:rsidRDefault="00732330" w:rsidP="00D83C37">
      <w:pPr>
        <w:pStyle w:val="14"/>
      </w:pPr>
    </w:p>
    <w:p w14:paraId="21086D89" w14:textId="49A0F52A" w:rsidR="00732330" w:rsidRDefault="00732330" w:rsidP="00A411B7">
      <w:pPr>
        <w:pStyle w:val="14"/>
      </w:pPr>
      <w:bookmarkStart w:id="16" w:name="_Hlk135477863"/>
      <w:r>
        <w:t xml:space="preserve">Используемая реализация архитектуры </w:t>
      </w:r>
      <w:r>
        <w:rPr>
          <w:lang w:val="en-US"/>
        </w:rPr>
        <w:t>FCN</w:t>
      </w:r>
      <w:r w:rsidRPr="00732330">
        <w:t xml:space="preserve"> </w:t>
      </w:r>
      <w:r>
        <w:t>имеет следующую структуру:</w:t>
      </w:r>
      <w:bookmarkEnd w:id="16"/>
    </w:p>
    <w:p w14:paraId="17CCEEBD" w14:textId="0E24CBB1" w:rsidR="00732330" w:rsidRDefault="00732330" w:rsidP="00A82737">
      <w:pPr>
        <w:pStyle w:val="14"/>
      </w:pPr>
      <w:r w:rsidRPr="00732330">
        <w:rPr>
          <w:lang w:val="en-US"/>
        </w:rPr>
        <w:t>Encoder</w:t>
      </w:r>
      <w:r w:rsidRPr="00732330">
        <w:t>:</w:t>
      </w:r>
    </w:p>
    <w:p w14:paraId="2BEF9769" w14:textId="25A668D6" w:rsidR="00732330" w:rsidRDefault="00732330" w:rsidP="000156DE">
      <w:pPr>
        <w:pStyle w:val="10"/>
        <w:numPr>
          <w:ilvl w:val="0"/>
          <w:numId w:val="37"/>
        </w:numPr>
        <w:ind w:left="0" w:firstLine="709"/>
      </w:pPr>
      <w:r>
        <w:t xml:space="preserve">Сверточный блок с двумя сверточными слоями, батч-нормализацией и ReLU активацией для каждого слоя. </w:t>
      </w:r>
    </w:p>
    <w:p w14:paraId="21906D50" w14:textId="7C1099BA" w:rsidR="00732330" w:rsidRDefault="00732330" w:rsidP="000156DE">
      <w:pPr>
        <w:pStyle w:val="10"/>
        <w:numPr>
          <w:ilvl w:val="0"/>
          <w:numId w:val="37"/>
        </w:numPr>
        <w:ind w:left="0" w:firstLine="709"/>
      </w:pPr>
      <w:r>
        <w:t xml:space="preserve">Сверточный блок с двумя сверточными слоями, батч-нормализацией и ReLU активацией для каждого слоя. </w:t>
      </w:r>
    </w:p>
    <w:p w14:paraId="0D79B62F" w14:textId="77777777" w:rsidR="00A82737" w:rsidRDefault="00732330" w:rsidP="000156DE">
      <w:pPr>
        <w:pStyle w:val="10"/>
        <w:numPr>
          <w:ilvl w:val="0"/>
          <w:numId w:val="37"/>
        </w:numPr>
        <w:ind w:left="0" w:firstLine="709"/>
      </w:pPr>
      <w:r>
        <w:t xml:space="preserve">Сверточный блок с двумя сверточными слоями, батч-нормализацией и ReLU активацией для каждого слоя. </w:t>
      </w:r>
    </w:p>
    <w:p w14:paraId="3BDCFE33" w14:textId="67825166" w:rsidR="00732330" w:rsidRDefault="00732330" w:rsidP="000156DE">
      <w:pPr>
        <w:pStyle w:val="10"/>
        <w:numPr>
          <w:ilvl w:val="0"/>
          <w:numId w:val="37"/>
        </w:numPr>
        <w:ind w:left="0" w:firstLine="709"/>
      </w:pPr>
      <w:r>
        <w:t>Слой макс-пулинга для уменьшения размерности.</w:t>
      </w:r>
    </w:p>
    <w:p w14:paraId="1D6CB76E" w14:textId="43C86489" w:rsidR="00732330" w:rsidRDefault="00732330" w:rsidP="000156DE">
      <w:pPr>
        <w:pStyle w:val="14"/>
      </w:pPr>
      <w:r>
        <w:t>Decoder:</w:t>
      </w:r>
    </w:p>
    <w:p w14:paraId="6EC5AFC1" w14:textId="05C3CCAA" w:rsidR="00732330" w:rsidRDefault="00732330" w:rsidP="000156DE">
      <w:pPr>
        <w:pStyle w:val="10"/>
        <w:numPr>
          <w:ilvl w:val="0"/>
          <w:numId w:val="25"/>
        </w:numPr>
        <w:ind w:left="0" w:firstLine="709"/>
      </w:pPr>
      <w:r>
        <w:t xml:space="preserve">Обратный сверточный блок с двумя обратными сверточными слоями, батч-нормализацией и ReLU активацией для каждого слоя. </w:t>
      </w:r>
    </w:p>
    <w:p w14:paraId="30F4732E" w14:textId="2FBE1E6B" w:rsidR="00732330" w:rsidRDefault="00732330" w:rsidP="000156DE">
      <w:pPr>
        <w:pStyle w:val="10"/>
        <w:numPr>
          <w:ilvl w:val="0"/>
          <w:numId w:val="25"/>
        </w:numPr>
        <w:ind w:left="0" w:firstLine="709"/>
      </w:pPr>
      <w:r>
        <w:t xml:space="preserve">Обратный сверточный блок с двумя обратными сверточными слоями, батч-нормализацией и ReLU активацией для каждого слоя. </w:t>
      </w:r>
    </w:p>
    <w:p w14:paraId="363FDEDC" w14:textId="5256E175" w:rsidR="004215E7" w:rsidRDefault="00732330" w:rsidP="000156DE">
      <w:pPr>
        <w:pStyle w:val="10"/>
        <w:numPr>
          <w:ilvl w:val="0"/>
          <w:numId w:val="25"/>
        </w:numPr>
        <w:ind w:left="0" w:firstLine="709"/>
      </w:pPr>
      <w:r>
        <w:t>Обратный сверточный блок с двумя обратными сверточными слоями, батч-нормализацией и ReLU активацией для каждого слоя.</w:t>
      </w:r>
    </w:p>
    <w:p w14:paraId="56DC09EE" w14:textId="6A141FCA" w:rsidR="00732330" w:rsidRDefault="00732330" w:rsidP="000156DE">
      <w:pPr>
        <w:pStyle w:val="14"/>
      </w:pPr>
      <w:r w:rsidRPr="00AF3E3E">
        <w:t xml:space="preserve">Будем </w:t>
      </w:r>
      <w:r w:rsidRPr="00732330">
        <w:t>обучать</w:t>
      </w:r>
      <w:r w:rsidRPr="00AF3E3E">
        <w:t xml:space="preserve"> нейросеть, используя следующие параметры</w:t>
      </w:r>
      <w:r>
        <w:t>:</w:t>
      </w:r>
    </w:p>
    <w:p w14:paraId="2C4F88DB" w14:textId="7D0B0AAF" w:rsidR="00732330" w:rsidRPr="00A82737" w:rsidRDefault="00732330" w:rsidP="000156DE">
      <w:pPr>
        <w:pStyle w:val="10"/>
        <w:numPr>
          <w:ilvl w:val="0"/>
          <w:numId w:val="38"/>
        </w:numPr>
        <w:ind w:left="0" w:firstLine="709"/>
        <w:rPr>
          <w:lang w:val="en-US"/>
        </w:rPr>
      </w:pPr>
      <w:r w:rsidRPr="00A82737">
        <w:rPr>
          <w:lang w:val="en-US"/>
        </w:rPr>
        <w:t>optimizer: Adam</w:t>
      </w:r>
      <w:r w:rsidR="00A82737" w:rsidRPr="00A82737">
        <w:rPr>
          <w:lang w:val="en-US"/>
        </w:rPr>
        <w:t>;</w:t>
      </w:r>
    </w:p>
    <w:p w14:paraId="0241F821" w14:textId="2BA5D137" w:rsidR="00732330" w:rsidRPr="00A82737" w:rsidRDefault="00732330" w:rsidP="000156DE">
      <w:pPr>
        <w:pStyle w:val="10"/>
        <w:numPr>
          <w:ilvl w:val="0"/>
          <w:numId w:val="38"/>
        </w:numPr>
        <w:ind w:left="0" w:firstLine="709"/>
        <w:rPr>
          <w:lang w:val="en-US"/>
        </w:rPr>
      </w:pPr>
      <w:r w:rsidRPr="00A82737">
        <w:rPr>
          <w:lang w:val="en-US"/>
        </w:rPr>
        <w:t>criterion: CrossEntropyLoss</w:t>
      </w:r>
      <w:r w:rsidR="00A82737" w:rsidRPr="00A82737">
        <w:rPr>
          <w:lang w:val="en-US"/>
        </w:rPr>
        <w:t>;</w:t>
      </w:r>
    </w:p>
    <w:p w14:paraId="37D8B0CD" w14:textId="1357E55A" w:rsidR="00732330" w:rsidRPr="00A82737" w:rsidRDefault="00732330" w:rsidP="000156DE">
      <w:pPr>
        <w:pStyle w:val="10"/>
        <w:numPr>
          <w:ilvl w:val="0"/>
          <w:numId w:val="38"/>
        </w:numPr>
        <w:ind w:left="0" w:firstLine="709"/>
        <w:rPr>
          <w:lang w:val="en-US"/>
        </w:rPr>
      </w:pPr>
      <w:r w:rsidRPr="00A82737">
        <w:rPr>
          <w:lang w:val="en-US"/>
        </w:rPr>
        <w:t>device: cpu</w:t>
      </w:r>
      <w:r w:rsidR="00A82737" w:rsidRPr="00A82737">
        <w:rPr>
          <w:lang w:val="en-US"/>
        </w:rPr>
        <w:t>;</w:t>
      </w:r>
    </w:p>
    <w:p w14:paraId="4DE0364A" w14:textId="2E067447" w:rsidR="00732330" w:rsidRPr="00A82737" w:rsidRDefault="00732330" w:rsidP="000156DE">
      <w:pPr>
        <w:pStyle w:val="10"/>
        <w:numPr>
          <w:ilvl w:val="0"/>
          <w:numId w:val="38"/>
        </w:numPr>
        <w:ind w:left="0" w:firstLine="709"/>
        <w:rPr>
          <w:lang w:val="en-US"/>
        </w:rPr>
      </w:pPr>
      <w:r w:rsidRPr="00A82737">
        <w:rPr>
          <w:lang w:val="en-US"/>
        </w:rPr>
        <w:t>image_count: 3</w:t>
      </w:r>
      <w:r w:rsidR="00A82737" w:rsidRPr="00A82737">
        <w:rPr>
          <w:lang w:val="en-US"/>
        </w:rPr>
        <w:t>;</w:t>
      </w:r>
    </w:p>
    <w:p w14:paraId="2D8F8AFA" w14:textId="48A7A5AE" w:rsidR="00732330" w:rsidRPr="00A82737" w:rsidRDefault="00732330" w:rsidP="000156DE">
      <w:pPr>
        <w:pStyle w:val="10"/>
        <w:numPr>
          <w:ilvl w:val="0"/>
          <w:numId w:val="38"/>
        </w:numPr>
        <w:ind w:left="0" w:firstLine="709"/>
        <w:rPr>
          <w:lang w:val="en-US"/>
        </w:rPr>
      </w:pPr>
      <w:r w:rsidRPr="00A82737">
        <w:rPr>
          <w:lang w:val="en-US"/>
        </w:rPr>
        <w:t>num_items: 10000</w:t>
      </w:r>
      <w:r w:rsidR="00A82737" w:rsidRPr="00A82737">
        <w:rPr>
          <w:lang w:val="en-US"/>
        </w:rPr>
        <w:t>;</w:t>
      </w:r>
    </w:p>
    <w:p w14:paraId="76D36758" w14:textId="628BCE8A" w:rsidR="00732330" w:rsidRPr="00A82737" w:rsidRDefault="00732330" w:rsidP="000156DE">
      <w:pPr>
        <w:pStyle w:val="10"/>
        <w:numPr>
          <w:ilvl w:val="0"/>
          <w:numId w:val="38"/>
        </w:numPr>
        <w:ind w:left="0" w:firstLine="709"/>
        <w:rPr>
          <w:lang w:val="en-US"/>
        </w:rPr>
      </w:pPr>
      <w:r w:rsidRPr="00A82737">
        <w:rPr>
          <w:lang w:val="en-US"/>
        </w:rPr>
        <w:t>batch_size: 16</w:t>
      </w:r>
      <w:r w:rsidR="00A82737" w:rsidRPr="00A82737">
        <w:rPr>
          <w:lang w:val="en-US"/>
        </w:rPr>
        <w:t>;</w:t>
      </w:r>
    </w:p>
    <w:p w14:paraId="27308299" w14:textId="287F652B" w:rsidR="00732330" w:rsidRPr="00A82737" w:rsidRDefault="00732330" w:rsidP="000156DE">
      <w:pPr>
        <w:pStyle w:val="10"/>
        <w:numPr>
          <w:ilvl w:val="0"/>
          <w:numId w:val="38"/>
        </w:numPr>
        <w:ind w:left="0" w:firstLine="709"/>
        <w:rPr>
          <w:lang w:val="en-US"/>
        </w:rPr>
      </w:pPr>
      <w:r w:rsidRPr="00A82737">
        <w:rPr>
          <w:lang w:val="en-US"/>
        </w:rPr>
        <w:t>valid_size: 0.2</w:t>
      </w:r>
      <w:r w:rsidR="00A82737" w:rsidRPr="00A82737">
        <w:rPr>
          <w:lang w:val="en-US"/>
        </w:rPr>
        <w:t>;</w:t>
      </w:r>
    </w:p>
    <w:p w14:paraId="552D1227" w14:textId="3A58DEB7" w:rsidR="00732330" w:rsidRPr="00A82737" w:rsidRDefault="00732330" w:rsidP="000156DE">
      <w:pPr>
        <w:pStyle w:val="10"/>
        <w:numPr>
          <w:ilvl w:val="0"/>
          <w:numId w:val="38"/>
        </w:numPr>
        <w:ind w:left="0" w:firstLine="709"/>
        <w:rPr>
          <w:lang w:val="en-US"/>
        </w:rPr>
      </w:pPr>
      <w:r w:rsidRPr="00A82737">
        <w:rPr>
          <w:lang w:val="en-US"/>
        </w:rPr>
        <w:t>num_classes: 5</w:t>
      </w:r>
      <w:r w:rsidR="00A82737" w:rsidRPr="00A82737">
        <w:rPr>
          <w:lang w:val="en-US"/>
        </w:rPr>
        <w:t>;</w:t>
      </w:r>
    </w:p>
    <w:p w14:paraId="3D1E4AD8" w14:textId="7E64DFE1" w:rsidR="00732330" w:rsidRPr="00A82737" w:rsidRDefault="00732330" w:rsidP="000156DE">
      <w:pPr>
        <w:pStyle w:val="10"/>
        <w:numPr>
          <w:ilvl w:val="0"/>
          <w:numId w:val="38"/>
        </w:numPr>
        <w:ind w:left="0" w:firstLine="709"/>
        <w:rPr>
          <w:lang w:val="en-US"/>
        </w:rPr>
      </w:pPr>
      <w:r w:rsidRPr="00A82737">
        <w:rPr>
          <w:lang w:val="en-US"/>
        </w:rPr>
        <w:t>learning_rate: 0.01</w:t>
      </w:r>
      <w:r w:rsidR="00A82737" w:rsidRPr="00A82737">
        <w:rPr>
          <w:lang w:val="en-US"/>
        </w:rPr>
        <w:t>;</w:t>
      </w:r>
    </w:p>
    <w:p w14:paraId="5D2C200C" w14:textId="7EEDACED" w:rsidR="00732330" w:rsidRPr="00A82737" w:rsidRDefault="00732330" w:rsidP="000156DE">
      <w:pPr>
        <w:pStyle w:val="10"/>
        <w:numPr>
          <w:ilvl w:val="0"/>
          <w:numId w:val="38"/>
        </w:numPr>
        <w:ind w:left="0" w:firstLine="709"/>
        <w:rPr>
          <w:lang w:val="en-US"/>
        </w:rPr>
      </w:pPr>
      <w:r w:rsidRPr="00A82737">
        <w:rPr>
          <w:lang w:val="en-US"/>
        </w:rPr>
        <w:t xml:space="preserve">num_epochs: </w:t>
      </w:r>
      <w:r>
        <w:t>20</w:t>
      </w:r>
      <w:r w:rsidR="00A82737" w:rsidRPr="00A82737">
        <w:rPr>
          <w:lang w:val="en-US"/>
        </w:rPr>
        <w:t>;</w:t>
      </w:r>
    </w:p>
    <w:p w14:paraId="630AC33B" w14:textId="2EF0A50C" w:rsidR="00732330" w:rsidRDefault="00732330" w:rsidP="00ED7AB4">
      <w:pPr>
        <w:pStyle w:val="10"/>
        <w:numPr>
          <w:ilvl w:val="0"/>
          <w:numId w:val="0"/>
        </w:numPr>
        <w:ind w:left="709"/>
      </w:pPr>
    </w:p>
    <w:p w14:paraId="60F88570" w14:textId="3668CFCA" w:rsidR="00732330" w:rsidRDefault="00732330" w:rsidP="00732330">
      <w:pPr>
        <w:pStyle w:val="3"/>
        <w:rPr>
          <w:lang w:val="en-US"/>
        </w:rPr>
      </w:pPr>
      <w:bookmarkStart w:id="17" w:name="_Toc136338283"/>
      <w:r>
        <w:rPr>
          <w:lang w:val="en-US"/>
        </w:rPr>
        <w:t>UNet</w:t>
      </w:r>
      <w:bookmarkEnd w:id="17"/>
    </w:p>
    <w:p w14:paraId="6DF843FC" w14:textId="6854FEF3" w:rsidR="00732330" w:rsidRDefault="00732330" w:rsidP="00732330">
      <w:pPr>
        <w:pStyle w:val="14"/>
      </w:pPr>
    </w:p>
    <w:p w14:paraId="2C66062E" w14:textId="5B5222D8" w:rsidR="008A2861" w:rsidRDefault="008A2861" w:rsidP="00DB657C">
      <w:pPr>
        <w:pStyle w:val="14"/>
      </w:pPr>
      <w:r>
        <w:t xml:space="preserve">Unet </w:t>
      </w:r>
      <w:r w:rsidR="00A82737" w:rsidRPr="00A82737">
        <w:t>–</w:t>
      </w:r>
      <w:r>
        <w:t xml:space="preserve"> это архитектура для семантической сегментации изображений, которая усовершенствована на основе FCN. Она состоит из сужающего пути (encoder) для захвата контекста и симметричного расширяющегося пути (decoder) для точной локализации. Она также использует пропускные соединения (skip connections) для объединения карт признаков из сужающего и расширяющегося путей.</w:t>
      </w:r>
    </w:p>
    <w:p w14:paraId="0AA1F6AC" w14:textId="790F97C6" w:rsidR="008A2861" w:rsidRDefault="008A2861" w:rsidP="00DB657C">
      <w:pPr>
        <w:pStyle w:val="14"/>
      </w:pPr>
      <w:r w:rsidRPr="008A2861">
        <w:t xml:space="preserve">Используемая реализация архитектуры </w:t>
      </w:r>
      <w:r>
        <w:rPr>
          <w:lang w:val="en-US"/>
        </w:rPr>
        <w:t>UNet</w:t>
      </w:r>
      <w:r w:rsidRPr="008A2861">
        <w:t xml:space="preserve"> имеет следующую структуру:</w:t>
      </w:r>
    </w:p>
    <w:p w14:paraId="413B0F42" w14:textId="4D37B08C" w:rsidR="008A2861" w:rsidRDefault="008A2861" w:rsidP="008D0433">
      <w:pPr>
        <w:pStyle w:val="14"/>
      </w:pPr>
      <w:r>
        <w:t>Encoder:</w:t>
      </w:r>
    </w:p>
    <w:p w14:paraId="11C527D4" w14:textId="77777777" w:rsidR="008A2861" w:rsidRDefault="008A2861" w:rsidP="000156DE">
      <w:pPr>
        <w:pStyle w:val="10"/>
        <w:numPr>
          <w:ilvl w:val="0"/>
          <w:numId w:val="39"/>
        </w:numPr>
        <w:ind w:left="0" w:firstLine="709"/>
      </w:pPr>
      <w:r>
        <w:t>Сверточный блок с двумя сверточными слоями, ReLU активацией и батч-нормализацией для каждого слоя.</w:t>
      </w:r>
    </w:p>
    <w:p w14:paraId="5395A31E" w14:textId="77777777" w:rsidR="008A2861" w:rsidRDefault="008A2861" w:rsidP="000156DE">
      <w:pPr>
        <w:pStyle w:val="10"/>
        <w:numPr>
          <w:ilvl w:val="0"/>
          <w:numId w:val="39"/>
        </w:numPr>
        <w:ind w:left="0" w:firstLine="709"/>
      </w:pPr>
      <w:r>
        <w:t>Слой макс-пулинга для уменьшения размерности.</w:t>
      </w:r>
    </w:p>
    <w:p w14:paraId="2E9F8B18" w14:textId="77777777" w:rsidR="008A2861" w:rsidRDefault="008A2861" w:rsidP="000156DE">
      <w:pPr>
        <w:pStyle w:val="10"/>
        <w:numPr>
          <w:ilvl w:val="0"/>
          <w:numId w:val="39"/>
        </w:numPr>
        <w:ind w:left="0" w:firstLine="709"/>
      </w:pPr>
      <w:r>
        <w:t>Сверточный блок с двумя сверточными слоями, ReLU активацией и батч-нормализацией для каждого слоя.</w:t>
      </w:r>
    </w:p>
    <w:p w14:paraId="39A7DF5A" w14:textId="77777777" w:rsidR="008A2861" w:rsidRDefault="008A2861" w:rsidP="000156DE">
      <w:pPr>
        <w:pStyle w:val="10"/>
        <w:numPr>
          <w:ilvl w:val="0"/>
          <w:numId w:val="39"/>
        </w:numPr>
        <w:ind w:left="0" w:firstLine="709"/>
      </w:pPr>
      <w:r>
        <w:t>Слой макс-пулинга для уменьшения размерности.</w:t>
      </w:r>
    </w:p>
    <w:p w14:paraId="78304C0B" w14:textId="77777777" w:rsidR="008A2861" w:rsidRDefault="008A2861" w:rsidP="000156DE">
      <w:pPr>
        <w:pStyle w:val="10"/>
        <w:numPr>
          <w:ilvl w:val="0"/>
          <w:numId w:val="39"/>
        </w:numPr>
        <w:ind w:left="0" w:firstLine="709"/>
      </w:pPr>
      <w:r>
        <w:t>Сверточный блок с двумя сверточными слоями, ReLU активацией и батч-нормализацией для каждого слоя.</w:t>
      </w:r>
    </w:p>
    <w:p w14:paraId="6FE245B8" w14:textId="77777777" w:rsidR="008A2861" w:rsidRDefault="008A2861" w:rsidP="000156DE">
      <w:pPr>
        <w:pStyle w:val="10"/>
        <w:numPr>
          <w:ilvl w:val="0"/>
          <w:numId w:val="39"/>
        </w:numPr>
        <w:ind w:left="0" w:firstLine="709"/>
      </w:pPr>
      <w:r>
        <w:t>Слой макс-пулинга для уменьшения размерности.</w:t>
      </w:r>
    </w:p>
    <w:p w14:paraId="56998A45" w14:textId="77777777" w:rsidR="008A2861" w:rsidRDefault="008A2861" w:rsidP="000156DE">
      <w:pPr>
        <w:pStyle w:val="10"/>
        <w:numPr>
          <w:ilvl w:val="0"/>
          <w:numId w:val="39"/>
        </w:numPr>
        <w:ind w:left="0" w:firstLine="709"/>
      </w:pPr>
      <w:r>
        <w:t>Сверточный блок с двумя сверточными слоями, ReLU активацией и батч-нормализацией для каждого слоя.</w:t>
      </w:r>
    </w:p>
    <w:p w14:paraId="61548474" w14:textId="21A55C32" w:rsidR="008A2861" w:rsidRDefault="008A2861" w:rsidP="000156DE">
      <w:pPr>
        <w:pStyle w:val="10"/>
        <w:numPr>
          <w:ilvl w:val="0"/>
          <w:numId w:val="39"/>
        </w:numPr>
        <w:ind w:left="0" w:firstLine="709"/>
      </w:pPr>
      <w:r>
        <w:t>Слой макс-пулинга для уменьшения размерности.</w:t>
      </w:r>
    </w:p>
    <w:p w14:paraId="54F573F9" w14:textId="2BA3BE4F" w:rsidR="008A2861" w:rsidRDefault="008A2861" w:rsidP="000156DE">
      <w:pPr>
        <w:pStyle w:val="10"/>
        <w:numPr>
          <w:ilvl w:val="0"/>
          <w:numId w:val="39"/>
        </w:numPr>
        <w:ind w:left="0" w:firstLine="709"/>
      </w:pPr>
      <w:r>
        <w:t>Middle:</w:t>
      </w:r>
    </w:p>
    <w:p w14:paraId="676EF9C3" w14:textId="77777777" w:rsidR="008A2861" w:rsidRDefault="008A2861" w:rsidP="000156DE">
      <w:pPr>
        <w:pStyle w:val="10"/>
        <w:numPr>
          <w:ilvl w:val="0"/>
          <w:numId w:val="39"/>
        </w:numPr>
        <w:ind w:left="0" w:firstLine="709"/>
      </w:pPr>
      <w:r>
        <w:t>Сверточный блок с двумя сверточными слоями, ReLU активацией и батч-нормализацией для каждого слоя.</w:t>
      </w:r>
    </w:p>
    <w:p w14:paraId="277093AB" w14:textId="77777777" w:rsidR="008A2861" w:rsidRDefault="008A2861" w:rsidP="000156DE">
      <w:pPr>
        <w:pStyle w:val="14"/>
      </w:pPr>
      <w:r>
        <w:t>Decoder:</w:t>
      </w:r>
    </w:p>
    <w:p w14:paraId="6E2EB8FF" w14:textId="77777777" w:rsidR="008A2861" w:rsidRDefault="008A2861" w:rsidP="000156DE">
      <w:pPr>
        <w:pStyle w:val="10"/>
        <w:numPr>
          <w:ilvl w:val="0"/>
          <w:numId w:val="28"/>
        </w:numPr>
        <w:ind w:left="0" w:firstLine="709"/>
      </w:pPr>
      <w:r>
        <w:t>Обратный сверточный слой для увеличения размерности.</w:t>
      </w:r>
    </w:p>
    <w:p w14:paraId="117BF272" w14:textId="77777777" w:rsidR="008A2861" w:rsidRDefault="008A2861" w:rsidP="000156DE">
      <w:pPr>
        <w:pStyle w:val="10"/>
        <w:numPr>
          <w:ilvl w:val="0"/>
          <w:numId w:val="28"/>
        </w:numPr>
        <w:ind w:left="0" w:firstLine="709"/>
      </w:pPr>
      <w:r>
        <w:t>Конкатенация с обрезанной картой признаков из encoder.</w:t>
      </w:r>
    </w:p>
    <w:p w14:paraId="5B10B0CA" w14:textId="77777777" w:rsidR="008A2861" w:rsidRDefault="008A2861" w:rsidP="000156DE">
      <w:pPr>
        <w:pStyle w:val="10"/>
        <w:numPr>
          <w:ilvl w:val="0"/>
          <w:numId w:val="28"/>
        </w:numPr>
        <w:ind w:left="0" w:firstLine="709"/>
      </w:pPr>
      <w:r>
        <w:t>Сверточный блок с двумя сверточными слоями, ReLU активацией и батч-нормализацией для каждого слоя.</w:t>
      </w:r>
    </w:p>
    <w:p w14:paraId="2A5B2A1F" w14:textId="77777777" w:rsidR="008A2861" w:rsidRDefault="008A2861" w:rsidP="000156DE">
      <w:pPr>
        <w:pStyle w:val="10"/>
        <w:numPr>
          <w:ilvl w:val="0"/>
          <w:numId w:val="28"/>
        </w:numPr>
        <w:ind w:left="0" w:firstLine="709"/>
      </w:pPr>
      <w:r>
        <w:t>Обратный сверточный слой для увеличения размерности.</w:t>
      </w:r>
    </w:p>
    <w:p w14:paraId="066BC0F4" w14:textId="77777777" w:rsidR="008A2861" w:rsidRDefault="008A2861" w:rsidP="000156DE">
      <w:pPr>
        <w:pStyle w:val="10"/>
        <w:numPr>
          <w:ilvl w:val="0"/>
          <w:numId w:val="28"/>
        </w:numPr>
        <w:ind w:left="0" w:firstLine="709"/>
      </w:pPr>
      <w:r>
        <w:t>Конкатенация с обрезанной картой признаков из encoder.</w:t>
      </w:r>
    </w:p>
    <w:p w14:paraId="6ED61460" w14:textId="77777777" w:rsidR="008A2861" w:rsidRDefault="008A2861" w:rsidP="000156DE">
      <w:pPr>
        <w:pStyle w:val="10"/>
        <w:numPr>
          <w:ilvl w:val="0"/>
          <w:numId w:val="28"/>
        </w:numPr>
        <w:ind w:left="0" w:firstLine="709"/>
      </w:pPr>
      <w:r>
        <w:t>Сверточный блок с двумя сверточными слоями, ReLU активацией и батч-нормализацией для каждого слоя.</w:t>
      </w:r>
    </w:p>
    <w:p w14:paraId="25D88882" w14:textId="77777777" w:rsidR="008A2861" w:rsidRDefault="008A2861" w:rsidP="000156DE">
      <w:pPr>
        <w:pStyle w:val="10"/>
        <w:numPr>
          <w:ilvl w:val="0"/>
          <w:numId w:val="28"/>
        </w:numPr>
        <w:ind w:left="0" w:firstLine="709"/>
      </w:pPr>
      <w:r>
        <w:t>Обратный сверточный слой для увеличения размерности.</w:t>
      </w:r>
    </w:p>
    <w:p w14:paraId="7EF9B0C6" w14:textId="77777777" w:rsidR="008A2861" w:rsidRDefault="008A2861" w:rsidP="000156DE">
      <w:pPr>
        <w:pStyle w:val="10"/>
        <w:numPr>
          <w:ilvl w:val="0"/>
          <w:numId w:val="28"/>
        </w:numPr>
        <w:ind w:left="0" w:firstLine="709"/>
      </w:pPr>
      <w:r>
        <w:t>Конкатенация с обрезанной картой признаков из encoder.</w:t>
      </w:r>
    </w:p>
    <w:p w14:paraId="4BFF9C0F" w14:textId="77777777" w:rsidR="008A2861" w:rsidRDefault="008A2861" w:rsidP="000156DE">
      <w:pPr>
        <w:pStyle w:val="10"/>
        <w:numPr>
          <w:ilvl w:val="0"/>
          <w:numId w:val="28"/>
        </w:numPr>
        <w:ind w:left="0" w:firstLine="709"/>
      </w:pPr>
      <w:r>
        <w:t>Сверточный блок с двумя сверточными слоями, ReLU активацией и батч-нормализацией для каждого слоя.</w:t>
      </w:r>
    </w:p>
    <w:p w14:paraId="2812B64E" w14:textId="77777777" w:rsidR="008A2861" w:rsidRDefault="008A2861" w:rsidP="000156DE">
      <w:pPr>
        <w:pStyle w:val="10"/>
        <w:numPr>
          <w:ilvl w:val="0"/>
          <w:numId w:val="28"/>
        </w:numPr>
        <w:ind w:left="0" w:firstLine="709"/>
      </w:pPr>
      <w:r>
        <w:t>Обратный сверточный слой для увеличения размерности.</w:t>
      </w:r>
    </w:p>
    <w:p w14:paraId="70E8936B" w14:textId="77777777" w:rsidR="008A2861" w:rsidRDefault="008A2861" w:rsidP="000156DE">
      <w:pPr>
        <w:pStyle w:val="10"/>
        <w:numPr>
          <w:ilvl w:val="0"/>
          <w:numId w:val="28"/>
        </w:numPr>
        <w:ind w:left="0" w:firstLine="709"/>
      </w:pPr>
      <w:r>
        <w:t>Конкатенация с обрезанной картой признаков из encoder.</w:t>
      </w:r>
    </w:p>
    <w:p w14:paraId="256C5BD8" w14:textId="77777777" w:rsidR="008A2861" w:rsidRDefault="008A2861" w:rsidP="000156DE">
      <w:pPr>
        <w:pStyle w:val="10"/>
        <w:numPr>
          <w:ilvl w:val="0"/>
          <w:numId w:val="28"/>
        </w:numPr>
        <w:ind w:left="0" w:firstLine="709"/>
      </w:pPr>
      <w:r>
        <w:t>Сверточный блок с двумя сверточными слоями, ReLU активацией и батч-нормализацией для каждого слоя.</w:t>
      </w:r>
    </w:p>
    <w:p w14:paraId="490C3D91" w14:textId="77777777" w:rsidR="008A2861" w:rsidRDefault="008A2861" w:rsidP="000156DE">
      <w:pPr>
        <w:pStyle w:val="14"/>
      </w:pPr>
      <w:r>
        <w:t>Output:</w:t>
      </w:r>
    </w:p>
    <w:p w14:paraId="1FA616EF" w14:textId="7A4BA665" w:rsidR="008A2861" w:rsidRDefault="008A2861" w:rsidP="000156DE">
      <w:pPr>
        <w:pStyle w:val="10"/>
        <w:numPr>
          <w:ilvl w:val="0"/>
          <w:numId w:val="40"/>
        </w:numPr>
        <w:ind w:left="0" w:firstLine="709"/>
      </w:pPr>
      <w:r>
        <w:t>Сверточный слой для получения карты признаков с num_classes каналами.</w:t>
      </w:r>
    </w:p>
    <w:p w14:paraId="5D81B957" w14:textId="663E88EE" w:rsidR="008A2861" w:rsidRDefault="008A2861" w:rsidP="000156DE">
      <w:pPr>
        <w:pStyle w:val="10"/>
        <w:numPr>
          <w:ilvl w:val="0"/>
          <w:numId w:val="40"/>
        </w:numPr>
        <w:ind w:left="0" w:firstLine="709"/>
      </w:pPr>
      <w:r w:rsidRPr="00AF3E3E">
        <w:t xml:space="preserve">Будем </w:t>
      </w:r>
      <w:r w:rsidRPr="00732330">
        <w:t>обучать</w:t>
      </w:r>
      <w:r w:rsidRPr="00AF3E3E">
        <w:t xml:space="preserve"> нейросеть, используя следующие параметры</w:t>
      </w:r>
      <w:r>
        <w:t>:</w:t>
      </w:r>
    </w:p>
    <w:p w14:paraId="54B0366A" w14:textId="433B5E89" w:rsidR="008A2861" w:rsidRPr="008D0433" w:rsidRDefault="008A2861" w:rsidP="000156DE">
      <w:pPr>
        <w:pStyle w:val="10"/>
        <w:numPr>
          <w:ilvl w:val="0"/>
          <w:numId w:val="40"/>
        </w:numPr>
        <w:ind w:left="0" w:firstLine="709"/>
        <w:rPr>
          <w:lang w:val="en-US"/>
        </w:rPr>
      </w:pPr>
      <w:r w:rsidRPr="008D0433">
        <w:rPr>
          <w:lang w:val="en-US"/>
        </w:rPr>
        <w:t>optimizer: Adam</w:t>
      </w:r>
      <w:r w:rsidR="008D0433" w:rsidRPr="008D0433">
        <w:rPr>
          <w:lang w:val="en-US"/>
        </w:rPr>
        <w:t>;</w:t>
      </w:r>
    </w:p>
    <w:p w14:paraId="07246B5C" w14:textId="57A692B2" w:rsidR="008A2861" w:rsidRPr="008D0433" w:rsidRDefault="008A2861" w:rsidP="000156DE">
      <w:pPr>
        <w:pStyle w:val="10"/>
        <w:numPr>
          <w:ilvl w:val="0"/>
          <w:numId w:val="40"/>
        </w:numPr>
        <w:ind w:left="0" w:firstLine="709"/>
        <w:rPr>
          <w:lang w:val="en-US"/>
        </w:rPr>
      </w:pPr>
      <w:r w:rsidRPr="008D0433">
        <w:rPr>
          <w:lang w:val="en-US"/>
        </w:rPr>
        <w:t>criterion: CrossEntropyLoss</w:t>
      </w:r>
      <w:r w:rsidR="008D0433" w:rsidRPr="008D0433">
        <w:rPr>
          <w:lang w:val="en-US"/>
        </w:rPr>
        <w:t>;</w:t>
      </w:r>
    </w:p>
    <w:p w14:paraId="1B375CA6" w14:textId="2C56AA34" w:rsidR="008A2861" w:rsidRPr="008D0433" w:rsidRDefault="008A2861" w:rsidP="000156DE">
      <w:pPr>
        <w:pStyle w:val="10"/>
        <w:numPr>
          <w:ilvl w:val="0"/>
          <w:numId w:val="40"/>
        </w:numPr>
        <w:ind w:left="0" w:firstLine="709"/>
        <w:rPr>
          <w:lang w:val="en-US"/>
        </w:rPr>
      </w:pPr>
      <w:r w:rsidRPr="008D0433">
        <w:rPr>
          <w:lang w:val="en-US"/>
        </w:rPr>
        <w:t>device: cpu</w:t>
      </w:r>
      <w:r w:rsidR="008D0433" w:rsidRPr="008D0433">
        <w:rPr>
          <w:lang w:val="en-US"/>
        </w:rPr>
        <w:t>;</w:t>
      </w:r>
    </w:p>
    <w:p w14:paraId="35EA16EF" w14:textId="13CC6A2E" w:rsidR="008A2861" w:rsidRPr="008D0433" w:rsidRDefault="008A2861" w:rsidP="000156DE">
      <w:pPr>
        <w:pStyle w:val="10"/>
        <w:numPr>
          <w:ilvl w:val="0"/>
          <w:numId w:val="40"/>
        </w:numPr>
        <w:ind w:left="0" w:firstLine="709"/>
        <w:rPr>
          <w:lang w:val="en-US"/>
        </w:rPr>
      </w:pPr>
      <w:r w:rsidRPr="008D0433">
        <w:rPr>
          <w:lang w:val="en-US"/>
        </w:rPr>
        <w:t>image_count: 3</w:t>
      </w:r>
      <w:r w:rsidR="008D0433" w:rsidRPr="008D0433">
        <w:rPr>
          <w:lang w:val="en-US"/>
        </w:rPr>
        <w:t>;</w:t>
      </w:r>
    </w:p>
    <w:p w14:paraId="707EA55D" w14:textId="77777777" w:rsidR="008A2861" w:rsidRPr="008D0433" w:rsidRDefault="008A2861" w:rsidP="000156DE">
      <w:pPr>
        <w:pStyle w:val="10"/>
        <w:numPr>
          <w:ilvl w:val="0"/>
          <w:numId w:val="40"/>
        </w:numPr>
        <w:ind w:left="0" w:firstLine="709"/>
        <w:rPr>
          <w:lang w:val="en-US"/>
        </w:rPr>
      </w:pPr>
      <w:r w:rsidRPr="008D0433">
        <w:rPr>
          <w:lang w:val="en-US"/>
        </w:rPr>
        <w:t>num_items: 10000</w:t>
      </w:r>
    </w:p>
    <w:p w14:paraId="459AD91F" w14:textId="24121FA9" w:rsidR="008A2861" w:rsidRPr="008D0433" w:rsidRDefault="008A2861" w:rsidP="000156DE">
      <w:pPr>
        <w:pStyle w:val="10"/>
        <w:numPr>
          <w:ilvl w:val="0"/>
          <w:numId w:val="40"/>
        </w:numPr>
        <w:ind w:left="0" w:firstLine="709"/>
        <w:rPr>
          <w:lang w:val="en-US"/>
        </w:rPr>
      </w:pPr>
      <w:r w:rsidRPr="008D0433">
        <w:rPr>
          <w:lang w:val="en-US"/>
        </w:rPr>
        <w:t>batch_size: 16</w:t>
      </w:r>
      <w:r w:rsidR="008D0433" w:rsidRPr="008D0433">
        <w:rPr>
          <w:lang w:val="en-US"/>
        </w:rPr>
        <w:t>;</w:t>
      </w:r>
    </w:p>
    <w:p w14:paraId="6088494F" w14:textId="66554BAB" w:rsidR="008A2861" w:rsidRPr="008D0433" w:rsidRDefault="008A2861" w:rsidP="000156DE">
      <w:pPr>
        <w:pStyle w:val="10"/>
        <w:numPr>
          <w:ilvl w:val="0"/>
          <w:numId w:val="40"/>
        </w:numPr>
        <w:ind w:left="0" w:firstLine="709"/>
        <w:rPr>
          <w:lang w:val="en-US"/>
        </w:rPr>
      </w:pPr>
      <w:r w:rsidRPr="008D0433">
        <w:rPr>
          <w:lang w:val="en-US"/>
        </w:rPr>
        <w:t>valid_size: 0.2</w:t>
      </w:r>
      <w:r w:rsidR="008D0433" w:rsidRPr="008D0433">
        <w:rPr>
          <w:lang w:val="en-US"/>
        </w:rPr>
        <w:t>;</w:t>
      </w:r>
    </w:p>
    <w:p w14:paraId="67714DBD" w14:textId="7144BE94" w:rsidR="008A2861" w:rsidRPr="008D0433" w:rsidRDefault="008A2861" w:rsidP="000156DE">
      <w:pPr>
        <w:pStyle w:val="10"/>
        <w:numPr>
          <w:ilvl w:val="0"/>
          <w:numId w:val="40"/>
        </w:numPr>
        <w:ind w:left="0" w:firstLine="709"/>
        <w:rPr>
          <w:lang w:val="en-US"/>
        </w:rPr>
      </w:pPr>
      <w:r w:rsidRPr="008D0433">
        <w:rPr>
          <w:lang w:val="en-US"/>
        </w:rPr>
        <w:t>num_classes: 5</w:t>
      </w:r>
      <w:r w:rsidR="008D0433" w:rsidRPr="008D0433">
        <w:rPr>
          <w:lang w:val="en-US"/>
        </w:rPr>
        <w:t>;</w:t>
      </w:r>
    </w:p>
    <w:p w14:paraId="00C03709" w14:textId="75501D56" w:rsidR="008A2861" w:rsidRPr="008D0433" w:rsidRDefault="008A2861" w:rsidP="000156DE">
      <w:pPr>
        <w:pStyle w:val="10"/>
        <w:numPr>
          <w:ilvl w:val="0"/>
          <w:numId w:val="40"/>
        </w:numPr>
        <w:ind w:left="0" w:firstLine="709"/>
        <w:rPr>
          <w:lang w:val="en-US"/>
        </w:rPr>
      </w:pPr>
      <w:r w:rsidRPr="008D0433">
        <w:rPr>
          <w:lang w:val="en-US"/>
        </w:rPr>
        <w:t>learning_rate: 0.01</w:t>
      </w:r>
      <w:r w:rsidR="008D0433" w:rsidRPr="008D0433">
        <w:rPr>
          <w:lang w:val="en-US"/>
        </w:rPr>
        <w:t>;</w:t>
      </w:r>
    </w:p>
    <w:p w14:paraId="690C12E8" w14:textId="1D8269E6" w:rsidR="008A2861" w:rsidRPr="008D0433" w:rsidRDefault="008A2861" w:rsidP="000156DE">
      <w:pPr>
        <w:pStyle w:val="10"/>
        <w:numPr>
          <w:ilvl w:val="0"/>
          <w:numId w:val="40"/>
        </w:numPr>
        <w:ind w:left="0" w:firstLine="709"/>
        <w:rPr>
          <w:lang w:val="en-US"/>
        </w:rPr>
      </w:pPr>
      <w:r w:rsidRPr="008D0433">
        <w:rPr>
          <w:lang w:val="en-US"/>
        </w:rPr>
        <w:t xml:space="preserve">num_epochs: </w:t>
      </w:r>
      <w:r>
        <w:t>20</w:t>
      </w:r>
      <w:r w:rsidR="008D0433" w:rsidRPr="008D0433">
        <w:rPr>
          <w:lang w:val="en-US"/>
        </w:rPr>
        <w:t>;</w:t>
      </w:r>
    </w:p>
    <w:p w14:paraId="1A93EA2A" w14:textId="657C65D4" w:rsidR="008C456C" w:rsidRDefault="008C456C" w:rsidP="008C456C">
      <w:pPr>
        <w:pStyle w:val="14"/>
        <w:rPr>
          <w:lang w:val="en-US"/>
        </w:rPr>
      </w:pPr>
    </w:p>
    <w:p w14:paraId="705B6D4D" w14:textId="77777777" w:rsidR="00390D35" w:rsidRPr="008A2861" w:rsidRDefault="00390D35" w:rsidP="008C456C">
      <w:pPr>
        <w:pStyle w:val="14"/>
        <w:rPr>
          <w:lang w:val="en-US"/>
        </w:rPr>
      </w:pPr>
    </w:p>
    <w:p w14:paraId="3504630E" w14:textId="77777777" w:rsidR="008A2861" w:rsidRDefault="008A2861" w:rsidP="008A2861">
      <w:pPr>
        <w:pStyle w:val="3"/>
        <w:rPr>
          <w:lang w:val="en-US"/>
        </w:rPr>
      </w:pPr>
      <w:bookmarkStart w:id="18" w:name="_Toc136338284"/>
      <w:r>
        <w:t xml:space="preserve">Создание системы на </w:t>
      </w:r>
      <w:r>
        <w:rPr>
          <w:lang w:val="en-US"/>
        </w:rPr>
        <w:t>Node</w:t>
      </w:r>
      <w:r w:rsidRPr="00AF3E3E">
        <w:t>-</w:t>
      </w:r>
      <w:r>
        <w:rPr>
          <w:lang w:val="en-US"/>
        </w:rPr>
        <w:t>Red</w:t>
      </w:r>
      <w:bookmarkEnd w:id="18"/>
    </w:p>
    <w:p w14:paraId="1A0E634E" w14:textId="77777777" w:rsidR="008A2861" w:rsidRPr="00732330" w:rsidRDefault="008A2861" w:rsidP="00ED7AB4">
      <w:pPr>
        <w:pStyle w:val="10"/>
        <w:numPr>
          <w:ilvl w:val="0"/>
          <w:numId w:val="0"/>
        </w:numPr>
        <w:ind w:left="709"/>
        <w:rPr>
          <w:lang w:val="en-US"/>
        </w:rPr>
      </w:pPr>
    </w:p>
    <w:p w14:paraId="6A0397A8" w14:textId="21C3CD86" w:rsidR="008A2861" w:rsidRDefault="008A2861" w:rsidP="00ED7AB4">
      <w:pPr>
        <w:pStyle w:val="10"/>
        <w:numPr>
          <w:ilvl w:val="0"/>
          <w:numId w:val="0"/>
        </w:numPr>
        <w:ind w:left="709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3038D3" wp14:editId="31082D6F">
            <wp:extent cx="5570220" cy="137289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026" cy="1381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04B1E" w14:textId="1D7D6597" w:rsidR="008A2861" w:rsidRPr="008E18FC" w:rsidRDefault="008A2861" w:rsidP="008A2861">
      <w:pPr>
        <w:pStyle w:val="a9"/>
      </w:pPr>
      <w:r>
        <w:t xml:space="preserve">Рисунок </w:t>
      </w:r>
      <w:fldSimple w:instr=" SEQ Рисунок \* ARABIC ">
        <w:r w:rsidR="00390D35">
          <w:rPr>
            <w:noProof/>
          </w:rPr>
          <w:t>7</w:t>
        </w:r>
      </w:fldSimple>
      <w:r w:rsidRPr="008A2861">
        <w:t xml:space="preserve"> </w:t>
      </w:r>
      <w:r w:rsidR="008D0433" w:rsidRPr="008D0433">
        <w:t>—</w:t>
      </w:r>
      <w:r w:rsidRPr="008A2861">
        <w:t xml:space="preserve"> </w:t>
      </w:r>
      <w:r>
        <w:t xml:space="preserve">Сегментация в </w:t>
      </w:r>
      <w:r>
        <w:rPr>
          <w:lang w:val="en-US"/>
        </w:rPr>
        <w:t>Node</w:t>
      </w:r>
      <w:r w:rsidRPr="008A2861">
        <w:t>-</w:t>
      </w:r>
      <w:r>
        <w:rPr>
          <w:lang w:val="en-US"/>
        </w:rPr>
        <w:t>Red</w:t>
      </w:r>
    </w:p>
    <w:p w14:paraId="32A11EEB" w14:textId="6A2BFACE" w:rsidR="008A2861" w:rsidRPr="008E18FC" w:rsidRDefault="008A2861" w:rsidP="008A2861">
      <w:pPr>
        <w:pStyle w:val="14"/>
      </w:pPr>
    </w:p>
    <w:p w14:paraId="34419E15" w14:textId="4C29E2B0" w:rsidR="008A2861" w:rsidRDefault="008A2861" w:rsidP="008A2861">
      <w:pPr>
        <w:pStyle w:val="3"/>
      </w:pPr>
      <w:bookmarkStart w:id="19" w:name="_Toc136338285"/>
      <w:r>
        <w:t>Результат</w:t>
      </w:r>
      <w:bookmarkEnd w:id="19"/>
    </w:p>
    <w:p w14:paraId="7DEA4FCD" w14:textId="77777777" w:rsidR="008A2861" w:rsidRPr="008A2861" w:rsidRDefault="008A2861" w:rsidP="008A2861">
      <w:pPr>
        <w:pStyle w:val="14"/>
      </w:pPr>
    </w:p>
    <w:p w14:paraId="4E0982C7" w14:textId="5D25037A" w:rsidR="008A2861" w:rsidRDefault="008A2861" w:rsidP="008A2861">
      <w:pPr>
        <w:pStyle w:val="14"/>
      </w:pPr>
      <w:r w:rsidRPr="008A2861">
        <w:t xml:space="preserve">В результате запуска данной системы подсчитанные метрики и параметры нейросетей были записаны в Excel-файл. Обучим нейросети на </w:t>
      </w:r>
      <w:r>
        <w:t>20 эпохах</w:t>
      </w:r>
      <w:r w:rsidRPr="008A2861">
        <w:t>.</w:t>
      </w:r>
    </w:p>
    <w:p w14:paraId="70034F8F" w14:textId="77777777" w:rsidR="008E18FC" w:rsidRDefault="008E18FC" w:rsidP="008A2861">
      <w:pPr>
        <w:pStyle w:val="14"/>
      </w:pPr>
    </w:p>
    <w:p w14:paraId="354E9F56" w14:textId="48612877" w:rsidR="008A2861" w:rsidRDefault="00B4311D" w:rsidP="00B4311D">
      <w:pPr>
        <w:pStyle w:val="14"/>
        <w:jc w:val="center"/>
      </w:pPr>
      <w:r>
        <w:rPr>
          <w:noProof/>
        </w:rPr>
        <w:drawing>
          <wp:inline distT="0" distB="0" distL="0" distR="0" wp14:anchorId="525A3DBD" wp14:editId="17303B4C">
            <wp:extent cx="5415691" cy="3228340"/>
            <wp:effectExtent l="0" t="0" r="0" b="0"/>
            <wp:docPr id="15" name="Рисунок 15" descr="Изображение выглядит как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фото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636" cy="323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47FA4" w14:textId="25C5C561" w:rsidR="008A2861" w:rsidRDefault="008E18FC" w:rsidP="008E18FC">
      <w:pPr>
        <w:pStyle w:val="a9"/>
        <w:rPr>
          <w:lang w:val="en-US"/>
        </w:rPr>
      </w:pPr>
      <w:r>
        <w:t xml:space="preserve">Рисунок </w:t>
      </w:r>
      <w:fldSimple w:instr=" SEQ Рисунок \* ARABIC ">
        <w:r w:rsidR="00390D35">
          <w:rPr>
            <w:noProof/>
          </w:rPr>
          <w:t>8</w:t>
        </w:r>
      </w:fldSimple>
      <w:r>
        <w:t xml:space="preserve"> </w:t>
      </w:r>
      <w:r w:rsidR="008D0433" w:rsidRPr="008D0433">
        <w:t>—</w:t>
      </w:r>
      <w:r>
        <w:t xml:space="preserve"> Сегментация на тестовых данных с помощью </w:t>
      </w:r>
      <w:r>
        <w:rPr>
          <w:lang w:val="en-US"/>
        </w:rPr>
        <w:t>UNet</w:t>
      </w:r>
    </w:p>
    <w:p w14:paraId="39B40F33" w14:textId="77777777" w:rsidR="00292D9A" w:rsidRPr="00292D9A" w:rsidRDefault="00292D9A" w:rsidP="00292D9A">
      <w:pPr>
        <w:pStyle w:val="14"/>
        <w:rPr>
          <w:lang w:val="en-US"/>
        </w:rPr>
      </w:pPr>
    </w:p>
    <w:p w14:paraId="09E99FAD" w14:textId="04D7CCCA" w:rsidR="008E18FC" w:rsidRDefault="008E18FC" w:rsidP="008E18FC">
      <w:pPr>
        <w:pStyle w:val="14"/>
        <w:jc w:val="center"/>
        <w:rPr>
          <w:lang w:val="en-US"/>
        </w:rPr>
      </w:pPr>
      <w:r w:rsidRPr="008E18FC">
        <w:rPr>
          <w:noProof/>
          <w:lang w:val="en-US"/>
        </w:rPr>
        <w:drawing>
          <wp:inline distT="0" distB="0" distL="0" distR="0" wp14:anchorId="65D81DFF" wp14:editId="323C96F2">
            <wp:extent cx="5566338" cy="4088765"/>
            <wp:effectExtent l="0" t="0" r="0" b="6985"/>
            <wp:docPr id="17" name="Рисунок 17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2476" cy="409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31D11" w14:textId="7ECB231F" w:rsidR="008E18FC" w:rsidRDefault="008E18FC" w:rsidP="008E18FC">
      <w:pPr>
        <w:pStyle w:val="a9"/>
        <w:rPr>
          <w:lang w:val="en-US"/>
        </w:rPr>
      </w:pPr>
      <w:r>
        <w:t xml:space="preserve">Рисунок </w:t>
      </w:r>
      <w:fldSimple w:instr=" SEQ Рисунок \* ARABIC ">
        <w:r w:rsidR="00390D35">
          <w:rPr>
            <w:noProof/>
          </w:rPr>
          <w:t>9</w:t>
        </w:r>
      </w:fldSimple>
      <w:r w:rsidRPr="008E18FC">
        <w:t xml:space="preserve"> </w:t>
      </w:r>
      <w:r w:rsidR="008D0433" w:rsidRPr="008D0433">
        <w:t>—</w:t>
      </w:r>
      <w:r w:rsidRPr="008E18FC">
        <w:t xml:space="preserve"> </w:t>
      </w:r>
      <w:r>
        <w:t xml:space="preserve">Сегментация на тестовых данных с помощью </w:t>
      </w:r>
      <w:r>
        <w:rPr>
          <w:lang w:val="en-US"/>
        </w:rPr>
        <w:t>FCN</w:t>
      </w:r>
    </w:p>
    <w:p w14:paraId="39F58E20" w14:textId="1C5A35C6" w:rsidR="00FD11E2" w:rsidRDefault="00FD11E2" w:rsidP="00FD11E2">
      <w:pPr>
        <w:pStyle w:val="14"/>
        <w:rPr>
          <w:lang w:val="en-US"/>
        </w:rPr>
      </w:pPr>
    </w:p>
    <w:p w14:paraId="4BCD9FBB" w14:textId="1088B9CC" w:rsidR="00FD11E2" w:rsidRDefault="00FD11E2" w:rsidP="00FD11E2">
      <w:pPr>
        <w:pStyle w:val="14"/>
        <w:jc w:val="center"/>
        <w:rPr>
          <w:lang w:val="en-US"/>
        </w:rPr>
      </w:pPr>
      <w:r w:rsidRPr="00FD11E2">
        <w:rPr>
          <w:noProof/>
          <w:lang w:val="en-US"/>
        </w:rPr>
        <w:drawing>
          <wp:inline distT="0" distB="0" distL="0" distR="0" wp14:anchorId="248B390A" wp14:editId="0C18051C">
            <wp:extent cx="4747671" cy="655377"/>
            <wp:effectExtent l="0" t="0" r="0" b="0"/>
            <wp:docPr id="1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8A8B" w14:textId="0C2F0A91" w:rsidR="00FD11E2" w:rsidRDefault="00FD11E2" w:rsidP="00AA5C29">
      <w:pPr>
        <w:pStyle w:val="a9"/>
      </w:pPr>
      <w:r>
        <w:t xml:space="preserve">Рисунок </w:t>
      </w:r>
      <w:fldSimple w:instr=" SEQ Рисунок \* ARABIC ">
        <w:r w:rsidR="00390D35">
          <w:rPr>
            <w:noProof/>
          </w:rPr>
          <w:t>10</w:t>
        </w:r>
      </w:fldSimple>
      <w:r w:rsidRPr="00FD11E2">
        <w:t xml:space="preserve"> </w:t>
      </w:r>
      <w:r w:rsidR="008D0433" w:rsidRPr="008D0433">
        <w:t xml:space="preserve">— </w:t>
      </w:r>
      <w:r w:rsidR="00AA5C29">
        <w:t xml:space="preserve">Таблица метрик </w:t>
      </w:r>
      <w:r w:rsidR="00AA5C29">
        <w:rPr>
          <w:lang w:val="en-US"/>
        </w:rPr>
        <w:t>LeNet</w:t>
      </w:r>
      <w:r w:rsidR="00AA5C29" w:rsidRPr="00815560">
        <w:t xml:space="preserve"> </w:t>
      </w:r>
      <w:r w:rsidR="00AA5C29">
        <w:t xml:space="preserve">и </w:t>
      </w:r>
      <w:r w:rsidR="00AA5C29">
        <w:rPr>
          <w:lang w:val="en-US"/>
        </w:rPr>
        <w:t>ResNet</w:t>
      </w:r>
      <w:r w:rsidR="00AA5C29">
        <w:t xml:space="preserve"> (60 эпох)</w:t>
      </w:r>
    </w:p>
    <w:p w14:paraId="1B1E237F" w14:textId="2F4027ED" w:rsidR="00AA5C29" w:rsidRDefault="00AA5C29" w:rsidP="00AA5C29">
      <w:pPr>
        <w:pStyle w:val="14"/>
      </w:pPr>
    </w:p>
    <w:p w14:paraId="7C38381B" w14:textId="735B5A34" w:rsidR="00AA5C29" w:rsidRDefault="00AA5C29" w:rsidP="00A3047A">
      <w:pPr>
        <w:pStyle w:val="14"/>
      </w:pPr>
      <w:r w:rsidRPr="00AA5C29">
        <w:t>Метрика IoU оценивает качество сегментации объектов путем сравнения исходной сегментации и предсказанной сегментации. Она вычисляется путем нахождения отношения площади пересечения этих двух сегментаций к площади их объединения. Чем ближе это отношение к единице, тем более точно предсказана сегментация объектов на изображении.</w:t>
      </w:r>
    </w:p>
    <w:p w14:paraId="330AD99E" w14:textId="7978E41E" w:rsidR="00AA5C29" w:rsidRDefault="00AA5C29" w:rsidP="00AA5C29">
      <w:pPr>
        <w:pStyle w:val="14"/>
      </w:pPr>
      <w:r>
        <w:t xml:space="preserve">Сравнив нейросети в действии и опираясь на значения метрики </w:t>
      </w:r>
      <w:r>
        <w:rPr>
          <w:lang w:val="en-US"/>
        </w:rPr>
        <w:t>Iou</w:t>
      </w:r>
      <w:r w:rsidRPr="00AA5C29">
        <w:t xml:space="preserve"> </w:t>
      </w:r>
      <w:r>
        <w:t xml:space="preserve">можем сделать вывод, что </w:t>
      </w:r>
      <w:r>
        <w:rPr>
          <w:lang w:val="en-US"/>
        </w:rPr>
        <w:t>UNet</w:t>
      </w:r>
      <w:r w:rsidRPr="00AA5C29">
        <w:t xml:space="preserve"> </w:t>
      </w:r>
      <w:r>
        <w:t>лучше подходит для решения нашей задачи.</w:t>
      </w:r>
    </w:p>
    <w:p w14:paraId="2DD45666" w14:textId="7E7D0367" w:rsidR="00292D9A" w:rsidRDefault="00292D9A" w:rsidP="00AA5C29">
      <w:pPr>
        <w:pStyle w:val="14"/>
      </w:pPr>
    </w:p>
    <w:p w14:paraId="1CF87DEE" w14:textId="77777777" w:rsidR="00390D35" w:rsidRPr="00AA5C29" w:rsidRDefault="00390D35" w:rsidP="00AA5C29">
      <w:pPr>
        <w:pStyle w:val="14"/>
      </w:pPr>
    </w:p>
    <w:p w14:paraId="56631AE0" w14:textId="46035880" w:rsidR="00AA5C29" w:rsidRDefault="00292D9A" w:rsidP="00A82737">
      <w:pPr>
        <w:pStyle w:val="2"/>
      </w:pPr>
      <w:bookmarkStart w:id="20" w:name="_Toc136338286"/>
      <w:r>
        <w:t>Классификация красных автомобилей в дорожном потоке.</w:t>
      </w:r>
      <w:bookmarkEnd w:id="20"/>
    </w:p>
    <w:p w14:paraId="0967115A" w14:textId="77777777" w:rsidR="00292D9A" w:rsidRPr="00292D9A" w:rsidRDefault="00292D9A" w:rsidP="00292D9A">
      <w:pPr>
        <w:pStyle w:val="14"/>
      </w:pPr>
    </w:p>
    <w:p w14:paraId="63A442D0" w14:textId="52115DEB" w:rsidR="00292D9A" w:rsidRDefault="00292D9A" w:rsidP="00292D9A">
      <w:pPr>
        <w:pStyle w:val="3"/>
      </w:pPr>
      <w:bookmarkStart w:id="21" w:name="_Toc136338287"/>
      <w:r>
        <w:t>Описание задачи</w:t>
      </w:r>
      <w:bookmarkEnd w:id="21"/>
    </w:p>
    <w:p w14:paraId="7F4CF15C" w14:textId="45D45354" w:rsidR="00292D9A" w:rsidRDefault="00292D9A" w:rsidP="00292D9A">
      <w:pPr>
        <w:pStyle w:val="14"/>
      </w:pPr>
    </w:p>
    <w:p w14:paraId="7D8D8F8F" w14:textId="419E2E95" w:rsidR="00292D9A" w:rsidRDefault="00292D9A" w:rsidP="00292D9A">
      <w:pPr>
        <w:pStyle w:val="14"/>
      </w:pPr>
      <w:r>
        <w:t xml:space="preserve">Продемонстрируем возможность оптимизации ресурсов при решении задач с помощью применения разработанного класса и инструмента </w:t>
      </w:r>
      <w:r>
        <w:rPr>
          <w:lang w:val="en-US"/>
        </w:rPr>
        <w:t>Node</w:t>
      </w:r>
      <w:r w:rsidRPr="00292D9A">
        <w:t>-</w:t>
      </w:r>
      <w:r>
        <w:rPr>
          <w:lang w:val="en-US"/>
        </w:rPr>
        <w:t>Red</w:t>
      </w:r>
      <w:r>
        <w:t>. Нами ранее была разработана нейросеть</w:t>
      </w:r>
      <w:r w:rsidR="00BF2847">
        <w:t xml:space="preserve"> с архитектурой </w:t>
      </w:r>
      <w:r w:rsidR="00BF2847">
        <w:rPr>
          <w:lang w:val="en-US"/>
        </w:rPr>
        <w:t>UNet</w:t>
      </w:r>
      <w:r>
        <w:t xml:space="preserve"> для сегментации изображений дорожного потока и уличных сцен</w:t>
      </w:r>
      <w:r w:rsidR="00CF5639">
        <w:t xml:space="preserve"> из датасета </w:t>
      </w:r>
      <w:r w:rsidR="00CF5639">
        <w:rPr>
          <w:lang w:val="en-US"/>
        </w:rPr>
        <w:t>Cityscapes</w:t>
      </w:r>
      <w:r>
        <w:t xml:space="preserve">. Данная нейросеть была обучена выделять 10 различных классов.  Предположим, перед нами </w:t>
      </w:r>
      <w:r w:rsidR="00896E93">
        <w:t>была поставлена</w:t>
      </w:r>
      <w:r w:rsidR="00BF2847">
        <w:t xml:space="preserve"> задача</w:t>
      </w:r>
      <w:r w:rsidR="00896E93">
        <w:t xml:space="preserve"> сегментировать только те изображения, на которых отсутствуют люди. </w:t>
      </w:r>
      <w:r w:rsidR="00BF2847">
        <w:t xml:space="preserve">Осуществлять решение поставленной задачи путем изменения </w:t>
      </w:r>
      <w:r w:rsidR="00BF2847">
        <w:rPr>
          <w:lang w:val="en-US"/>
        </w:rPr>
        <w:t>UNet</w:t>
      </w:r>
      <w:r w:rsidR="00BF2847">
        <w:t xml:space="preserve"> предполагало бы пересмотр количества классов и обучение нейросети с нуля с учетом новых параметров. Кроме того, если на изображении всё же присутствуют люди, то мы зря пропускали это изображение через нашу довольно глубокую нейросеть. Эти проблемы можно оптимизировать</w:t>
      </w:r>
      <w:r w:rsidR="00CF5639">
        <w:t>,</w:t>
      </w:r>
      <w:r w:rsidR="00BF2847">
        <w:t xml:space="preserve"> воспользовавшись функционалом нашего класса и </w:t>
      </w:r>
      <w:r w:rsidR="00CF5639">
        <w:rPr>
          <w:lang w:val="en-US"/>
        </w:rPr>
        <w:t>Node</w:t>
      </w:r>
      <w:r w:rsidR="00CF5639" w:rsidRPr="00CF5639">
        <w:t>-</w:t>
      </w:r>
      <w:r w:rsidR="00CF5639">
        <w:rPr>
          <w:lang w:val="en-US"/>
        </w:rPr>
        <w:t>Red</w:t>
      </w:r>
      <w:r w:rsidR="00CF5639" w:rsidRPr="00CF5639">
        <w:t>.</w:t>
      </w:r>
      <w:r w:rsidR="00CF5639">
        <w:t xml:space="preserve"> Для этого разделим нашу задачу на две. Для начала будем определять, есть ли на изображении люди и лишь в том случае, если данного класса объектов на фотографии нет, будем осуществлять сегментацию. Будем последовательно применять две нейросети. В качестве первой будет выступать описанная ранее </w:t>
      </w:r>
      <w:r w:rsidR="00CF5639">
        <w:rPr>
          <w:lang w:val="en-US"/>
        </w:rPr>
        <w:t>ResNet</w:t>
      </w:r>
      <w:r w:rsidR="00CF5639">
        <w:t xml:space="preserve">. Обучим её определять наличие людей в кадре, используя выборки из всё того же набора </w:t>
      </w:r>
      <w:r w:rsidR="00CF5639">
        <w:rPr>
          <w:lang w:val="en-US"/>
        </w:rPr>
        <w:t>Cityscapes</w:t>
      </w:r>
      <w:r w:rsidR="00CF5639">
        <w:t xml:space="preserve">. Затем для каждого изображения из тестового набора данных будем осуществлять предсказание и в соответствии с ним помещать каждое изображение в соответствующий каталог. Затем, к изображениям, хранящимся в каталоге с фотографиями без людей в кадре, применим нашу нейросеть </w:t>
      </w:r>
      <w:r w:rsidR="00CF5639">
        <w:rPr>
          <w:lang w:val="en-US"/>
        </w:rPr>
        <w:t>UNet</w:t>
      </w:r>
      <w:r w:rsidR="00CF5639" w:rsidRPr="00CF5639">
        <w:t>.</w:t>
      </w:r>
      <w:r w:rsidR="00CF5639">
        <w:t xml:space="preserve"> Таким образом, обучение </w:t>
      </w:r>
      <w:r w:rsidR="00CF5639">
        <w:rPr>
          <w:lang w:val="en-US"/>
        </w:rPr>
        <w:t>ResNet</w:t>
      </w:r>
      <w:r w:rsidR="00CF5639" w:rsidRPr="00CF5639">
        <w:t xml:space="preserve"> </w:t>
      </w:r>
      <w:r w:rsidR="00CF5639">
        <w:t xml:space="preserve">на новых данных займёт значительно меньше времени, чем заняло бы обучение </w:t>
      </w:r>
      <w:r w:rsidR="00CF5639">
        <w:rPr>
          <w:lang w:val="en-US"/>
        </w:rPr>
        <w:t>UNet</w:t>
      </w:r>
      <w:r w:rsidR="00CF5639" w:rsidRPr="00CF5639">
        <w:t>.</w:t>
      </w:r>
      <w:r w:rsidR="00CF5639">
        <w:t xml:space="preserve"> А также мы экономим время и мощности, пропуская изображения преимущественно через </w:t>
      </w:r>
      <w:r w:rsidR="00CF5639">
        <w:rPr>
          <w:lang w:val="en-US"/>
        </w:rPr>
        <w:t>ResNet</w:t>
      </w:r>
      <w:r w:rsidR="00CF5639">
        <w:t>.</w:t>
      </w:r>
    </w:p>
    <w:p w14:paraId="4BF5A2B0" w14:textId="4BEB85F6" w:rsidR="006167EC" w:rsidRDefault="006167EC" w:rsidP="00292D9A">
      <w:pPr>
        <w:pStyle w:val="14"/>
      </w:pPr>
      <w:r>
        <w:t xml:space="preserve">Структуру архитектур, а также набор параметров оставим без изменений. Изменится только размер входных изображений и количество классов для </w:t>
      </w:r>
      <w:r>
        <w:rPr>
          <w:lang w:val="en-US"/>
        </w:rPr>
        <w:t>ResNet</w:t>
      </w:r>
      <w:r>
        <w:t>.</w:t>
      </w:r>
      <w:r w:rsidRPr="006167EC">
        <w:t xml:space="preserve"> </w:t>
      </w:r>
    </w:p>
    <w:p w14:paraId="257F068F" w14:textId="77777777" w:rsidR="008C456C" w:rsidRDefault="008C456C" w:rsidP="00292D9A">
      <w:pPr>
        <w:pStyle w:val="14"/>
      </w:pPr>
    </w:p>
    <w:p w14:paraId="099FC53A" w14:textId="4D096E90" w:rsidR="008C456C" w:rsidRDefault="008C456C" w:rsidP="008C456C">
      <w:pPr>
        <w:pStyle w:val="3"/>
        <w:rPr>
          <w:lang w:val="en-US"/>
        </w:rPr>
      </w:pPr>
      <w:bookmarkStart w:id="22" w:name="_Toc136338288"/>
      <w:r>
        <w:t xml:space="preserve">Создание системы на </w:t>
      </w:r>
      <w:r>
        <w:rPr>
          <w:lang w:val="en-US"/>
        </w:rPr>
        <w:t>Node-Red</w:t>
      </w:r>
      <w:bookmarkEnd w:id="22"/>
    </w:p>
    <w:p w14:paraId="7DE363D9" w14:textId="177A89D3" w:rsidR="008C456C" w:rsidRDefault="008C456C" w:rsidP="008C456C">
      <w:pPr>
        <w:pStyle w:val="14"/>
        <w:rPr>
          <w:lang w:val="en-US"/>
        </w:rPr>
      </w:pPr>
    </w:p>
    <w:p w14:paraId="53061F38" w14:textId="7103BEF9" w:rsidR="008C456C" w:rsidRPr="008C456C" w:rsidRDefault="008C456C" w:rsidP="008C456C">
      <w:pPr>
        <w:pStyle w:val="14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C24D25" wp14:editId="2441AA6C">
            <wp:extent cx="5448300" cy="693123"/>
            <wp:effectExtent l="0" t="0" r="0" b="0"/>
            <wp:docPr id="2" name="Рисунок 2" descr="Изображение выглядит как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ity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544" cy="69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682C0" w14:textId="024574F0" w:rsidR="006167EC" w:rsidRPr="00CD4DC3" w:rsidRDefault="008C456C" w:rsidP="008C456C">
      <w:pPr>
        <w:pStyle w:val="a9"/>
      </w:pPr>
      <w:r>
        <w:t xml:space="preserve">Рисунок </w:t>
      </w:r>
      <w:fldSimple w:instr=" SEQ Рисунок \* ARABIC ">
        <w:r w:rsidR="00390D35">
          <w:rPr>
            <w:noProof/>
          </w:rPr>
          <w:t>11</w:t>
        </w:r>
      </w:fldSimple>
      <w:r w:rsidRPr="008C456C">
        <w:t xml:space="preserve"> </w:t>
      </w:r>
      <w:r w:rsidR="008D0433" w:rsidRPr="008D0433">
        <w:t>—</w:t>
      </w:r>
      <w:r w:rsidRPr="008C456C">
        <w:t xml:space="preserve"> </w:t>
      </w:r>
      <w:r>
        <w:t xml:space="preserve">Классификация и сегментация в </w:t>
      </w:r>
      <w:r>
        <w:rPr>
          <w:lang w:val="en-US"/>
        </w:rPr>
        <w:t>Node</w:t>
      </w:r>
      <w:r w:rsidRPr="008C456C">
        <w:t>-</w:t>
      </w:r>
      <w:r>
        <w:rPr>
          <w:lang w:val="en-US"/>
        </w:rPr>
        <w:t>Red</w:t>
      </w:r>
    </w:p>
    <w:p w14:paraId="032DD57D" w14:textId="77777777" w:rsidR="00AD728F" w:rsidRPr="00CD4DC3" w:rsidRDefault="00AD728F" w:rsidP="00AD728F">
      <w:pPr>
        <w:pStyle w:val="14"/>
      </w:pPr>
    </w:p>
    <w:p w14:paraId="063DBD56" w14:textId="383780CE" w:rsidR="008D75EF" w:rsidRDefault="008D75EF" w:rsidP="008D75EF">
      <w:pPr>
        <w:pStyle w:val="3"/>
      </w:pPr>
      <w:bookmarkStart w:id="23" w:name="_Toc136338289"/>
      <w:r>
        <w:t>Результат</w:t>
      </w:r>
      <w:bookmarkEnd w:id="23"/>
    </w:p>
    <w:p w14:paraId="4455383A" w14:textId="145AD74C" w:rsidR="008D75EF" w:rsidRDefault="008D75EF" w:rsidP="008D75EF">
      <w:pPr>
        <w:pStyle w:val="14"/>
      </w:pPr>
    </w:p>
    <w:p w14:paraId="7C024A5C" w14:textId="61D475FF" w:rsidR="008D75EF" w:rsidRDefault="00AD728F" w:rsidP="008D75EF">
      <w:pPr>
        <w:pStyle w:val="14"/>
      </w:pPr>
      <w:r>
        <w:t xml:space="preserve">В результате обучения </w:t>
      </w:r>
      <w:r>
        <w:rPr>
          <w:lang w:val="en-US"/>
        </w:rPr>
        <w:t>ResNet</w:t>
      </w:r>
      <w:r w:rsidRPr="00AD728F">
        <w:t xml:space="preserve"> </w:t>
      </w:r>
      <w:r>
        <w:t xml:space="preserve">на выборке из датасета </w:t>
      </w:r>
      <w:r>
        <w:rPr>
          <w:lang w:val="en-US"/>
        </w:rPr>
        <w:t>Cityscapes</w:t>
      </w:r>
      <w:r>
        <w:t xml:space="preserve"> в течение 40 эпох получили следующие данные:</w:t>
      </w:r>
    </w:p>
    <w:p w14:paraId="772F7E2C" w14:textId="740842FD" w:rsidR="00AD728F" w:rsidRDefault="00AD728F" w:rsidP="008D75EF">
      <w:pPr>
        <w:pStyle w:val="14"/>
      </w:pPr>
    </w:p>
    <w:p w14:paraId="7BFECF21" w14:textId="001A02CC" w:rsidR="00AD728F" w:rsidRDefault="00AD728F" w:rsidP="00AD728F">
      <w:pPr>
        <w:pStyle w:val="14"/>
        <w:jc w:val="center"/>
      </w:pPr>
      <w:r w:rsidRPr="00AD728F">
        <w:rPr>
          <w:noProof/>
        </w:rPr>
        <w:drawing>
          <wp:inline distT="0" distB="0" distL="0" distR="0" wp14:anchorId="633D3CFC" wp14:editId="0D7C9984">
            <wp:extent cx="4884420" cy="375966"/>
            <wp:effectExtent l="0" t="0" r="0" b="5080"/>
            <wp:docPr id="4" name="Рисунок 4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4049" cy="37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9F52D" w14:textId="6E879F05" w:rsidR="00AD728F" w:rsidRPr="00CD4DC3" w:rsidRDefault="00AD728F" w:rsidP="00AD728F">
      <w:pPr>
        <w:pStyle w:val="a9"/>
      </w:pPr>
      <w:r>
        <w:t xml:space="preserve">Рисунок </w:t>
      </w:r>
      <w:fldSimple w:instr=" SEQ Рисунок \* ARABIC ">
        <w:r w:rsidR="00390D35">
          <w:rPr>
            <w:noProof/>
          </w:rPr>
          <w:t>12</w:t>
        </w:r>
      </w:fldSimple>
      <w:r>
        <w:t xml:space="preserve"> </w:t>
      </w:r>
      <w:r w:rsidR="008D0433" w:rsidRPr="008C4997">
        <w:t>—</w:t>
      </w:r>
      <w:r>
        <w:t xml:space="preserve"> Результат обучения </w:t>
      </w:r>
      <w:r>
        <w:rPr>
          <w:lang w:val="en-US"/>
        </w:rPr>
        <w:t>ResNet</w:t>
      </w:r>
    </w:p>
    <w:p w14:paraId="4DB79E43" w14:textId="183F5C17" w:rsidR="00AD728F" w:rsidRPr="00CD4DC3" w:rsidRDefault="00AD728F" w:rsidP="00AD728F">
      <w:pPr>
        <w:pStyle w:val="14"/>
      </w:pPr>
    </w:p>
    <w:p w14:paraId="51BC9979" w14:textId="08A6AB96" w:rsidR="00AD728F" w:rsidRPr="00AD728F" w:rsidRDefault="00AD728F" w:rsidP="00AD728F">
      <w:pPr>
        <w:pStyle w:val="14"/>
      </w:pPr>
      <w:r>
        <w:t>Таким образом, полученная система с вероятностью 80</w:t>
      </w:r>
      <w:r w:rsidRPr="00AD728F">
        <w:t xml:space="preserve">% </w:t>
      </w:r>
      <w:r>
        <w:t xml:space="preserve">определяет присутствие или отсутствие людей на изображении. Затем, помещает изображения в директории в соответствии с предсказанными метками. Пути к директориям подаются в ранее обученную нейросеть </w:t>
      </w:r>
      <w:r>
        <w:rPr>
          <w:lang w:val="en-US"/>
        </w:rPr>
        <w:t>UNet</w:t>
      </w:r>
      <w:r>
        <w:t xml:space="preserve"> в качестве выборки для создания тестового загрузчика данных. Для данной выборки осуществляется предсказание маски.</w:t>
      </w:r>
    </w:p>
    <w:p w14:paraId="01DC7324" w14:textId="77777777" w:rsidR="00604BD6" w:rsidRPr="008C4997" w:rsidRDefault="00604BD6" w:rsidP="00604BD6">
      <w:pPr>
        <w:pStyle w:val="af8"/>
      </w:pPr>
    </w:p>
    <w:p w14:paraId="5AF7509A" w14:textId="77777777" w:rsidR="00604BD6" w:rsidRPr="008C4997" w:rsidRDefault="00604BD6" w:rsidP="00604BD6">
      <w:pPr>
        <w:pStyle w:val="14"/>
      </w:pPr>
    </w:p>
    <w:p w14:paraId="49F712BD" w14:textId="7A8B63B4" w:rsidR="00B564C1" w:rsidRPr="008C456C" w:rsidRDefault="00B564C1" w:rsidP="00A411B7">
      <w:pPr>
        <w:pStyle w:val="afa"/>
        <w:spacing w:after="0"/>
        <w:ind w:firstLine="0"/>
      </w:pPr>
      <w:bookmarkStart w:id="24" w:name="_Toc136338290"/>
      <w:r>
        <w:t>Заключение</w:t>
      </w:r>
      <w:bookmarkEnd w:id="24"/>
    </w:p>
    <w:p w14:paraId="5234A7BE" w14:textId="77777777" w:rsidR="00A411B7" w:rsidRDefault="00A411B7" w:rsidP="000A50E7">
      <w:pPr>
        <w:pStyle w:val="14"/>
      </w:pPr>
    </w:p>
    <w:p w14:paraId="36F47ABF" w14:textId="4BCB2B38" w:rsidR="000A50E7" w:rsidRPr="008C456C" w:rsidRDefault="000A50E7" w:rsidP="00A411B7">
      <w:pPr>
        <w:pStyle w:val="14"/>
      </w:pPr>
      <w:r>
        <w:t>В</w:t>
      </w:r>
      <w:r w:rsidRPr="008C456C">
        <w:t xml:space="preserve"> </w:t>
      </w:r>
      <w:r>
        <w:t>ходе</w:t>
      </w:r>
      <w:r w:rsidRPr="008C456C">
        <w:t xml:space="preserve"> </w:t>
      </w:r>
      <w:r>
        <w:t>работы</w:t>
      </w:r>
      <w:r w:rsidRPr="008C456C">
        <w:t xml:space="preserve"> </w:t>
      </w:r>
      <w:r>
        <w:t>были</w:t>
      </w:r>
      <w:r w:rsidRPr="008C456C">
        <w:t xml:space="preserve"> </w:t>
      </w:r>
      <w:r>
        <w:t>выполнены</w:t>
      </w:r>
      <w:r w:rsidRPr="008C456C">
        <w:t xml:space="preserve"> </w:t>
      </w:r>
      <w:r>
        <w:t>следующие</w:t>
      </w:r>
      <w:r w:rsidRPr="008C456C">
        <w:t xml:space="preserve"> </w:t>
      </w:r>
      <w:r>
        <w:t>задачи</w:t>
      </w:r>
      <w:r w:rsidRPr="008C456C">
        <w:t>:</w:t>
      </w:r>
    </w:p>
    <w:p w14:paraId="6B31AD64" w14:textId="21903F60" w:rsidR="000A50E7" w:rsidRDefault="000A50E7" w:rsidP="00A82737">
      <w:pPr>
        <w:pStyle w:val="a2"/>
        <w:numPr>
          <w:ilvl w:val="0"/>
          <w:numId w:val="19"/>
        </w:numPr>
      </w:pPr>
      <w:r w:rsidRPr="000A50E7">
        <w:t>Изучен</w:t>
      </w:r>
      <w:r>
        <w:t>а</w:t>
      </w:r>
      <w:r w:rsidRPr="000A50E7">
        <w:t xml:space="preserve"> информаци</w:t>
      </w:r>
      <w:r>
        <w:t>я</w:t>
      </w:r>
      <w:r w:rsidRPr="000A50E7">
        <w:t xml:space="preserve"> о создании нейросетей.</w:t>
      </w:r>
    </w:p>
    <w:p w14:paraId="04903E31" w14:textId="67957622" w:rsidR="000A50E7" w:rsidRDefault="000A50E7" w:rsidP="00A82737">
      <w:pPr>
        <w:pStyle w:val="a2"/>
        <w:numPr>
          <w:ilvl w:val="0"/>
          <w:numId w:val="19"/>
        </w:numPr>
      </w:pPr>
      <w:r w:rsidRPr="000A50E7">
        <w:t>Освоен инструмент потокового программирования Node-Red.</w:t>
      </w:r>
    </w:p>
    <w:p w14:paraId="223F6070" w14:textId="493912E8" w:rsidR="000A50E7" w:rsidRDefault="000A50E7" w:rsidP="00A82737">
      <w:pPr>
        <w:pStyle w:val="a2"/>
        <w:numPr>
          <w:ilvl w:val="0"/>
          <w:numId w:val="19"/>
        </w:numPr>
      </w:pPr>
      <w:r>
        <w:t>Разработан класс на языке Python, позволяющиц создавать программы-нейросети с помощью встроенных функций.</w:t>
      </w:r>
    </w:p>
    <w:p w14:paraId="74637723" w14:textId="04FE2BB4" w:rsidR="000A50E7" w:rsidRDefault="000A50E7" w:rsidP="00A82737">
      <w:pPr>
        <w:pStyle w:val="a2"/>
        <w:numPr>
          <w:ilvl w:val="0"/>
          <w:numId w:val="19"/>
        </w:numPr>
      </w:pPr>
      <w:r>
        <w:t>Разработанный класс был интегрирован в инструмент Node-Red для создания системы.</w:t>
      </w:r>
    </w:p>
    <w:p w14:paraId="26DE65E0" w14:textId="0EF61211" w:rsidR="000A50E7" w:rsidRDefault="000A50E7" w:rsidP="00A82737">
      <w:pPr>
        <w:pStyle w:val="a2"/>
        <w:numPr>
          <w:ilvl w:val="0"/>
          <w:numId w:val="19"/>
        </w:numPr>
      </w:pPr>
      <w:r>
        <w:t>Было продемонстрировано применение системы к задаче классификации изображения на наборе данных Cifar-10 с использованием архитектур LeNet, ResNet и разработанной системы.</w:t>
      </w:r>
    </w:p>
    <w:p w14:paraId="3CF710AD" w14:textId="5D0FB0D6" w:rsidR="000A50E7" w:rsidRDefault="000A50E7" w:rsidP="00A82737">
      <w:pPr>
        <w:pStyle w:val="a2"/>
        <w:numPr>
          <w:ilvl w:val="0"/>
          <w:numId w:val="19"/>
        </w:numPr>
      </w:pPr>
      <w:r>
        <w:t>Было продемонстрировано применение системы к задаче сегментации на наборе данных Cityscapes с использованием архитектур UNet, FCN и разработанной системы.</w:t>
      </w:r>
    </w:p>
    <w:p w14:paraId="70EEA25D" w14:textId="37829AF7" w:rsidR="000A50E7" w:rsidRDefault="000A50E7" w:rsidP="00A82737">
      <w:pPr>
        <w:pStyle w:val="a2"/>
        <w:numPr>
          <w:ilvl w:val="0"/>
          <w:numId w:val="19"/>
        </w:numPr>
      </w:pPr>
      <w:r>
        <w:t>Было продемонстрировано применение системы к задаче сегментации изображения с последовательным применением архитектур UNet, ResNet и разработанной системы для оптимизации ресурсов при решении задачи.</w:t>
      </w:r>
    </w:p>
    <w:p w14:paraId="1B5E8C21" w14:textId="287FC3A8" w:rsidR="000A50E7" w:rsidRDefault="000A50E7" w:rsidP="00A411B7">
      <w:pPr>
        <w:pStyle w:val="14"/>
      </w:pPr>
      <w:r>
        <w:t>Таким образом, созданная система позволяет комбинировать нейросети и оценивать их работу в потоковом режиме. Система также демонстрирует возможность оптимизации ресурсов при решении задач путём их дробления на более простые или уже решенные.</w:t>
      </w:r>
    </w:p>
    <w:p w14:paraId="3DE03B4C" w14:textId="1DDAB3DA" w:rsidR="000A50E7" w:rsidRDefault="000A50E7" w:rsidP="00DB657C">
      <w:pPr>
        <w:pStyle w:val="14"/>
      </w:pPr>
      <w:r>
        <w:t>Систему можно улучшить, если:</w:t>
      </w:r>
    </w:p>
    <w:p w14:paraId="7F65AF89" w14:textId="12548DD9" w:rsidR="000A50E7" w:rsidRPr="00DB657C" w:rsidRDefault="000A50E7" w:rsidP="000156DE">
      <w:pPr>
        <w:pStyle w:val="10"/>
        <w:numPr>
          <w:ilvl w:val="0"/>
          <w:numId w:val="41"/>
        </w:numPr>
        <w:ind w:left="0" w:firstLine="709"/>
      </w:pPr>
      <w:r w:rsidRPr="00DB657C">
        <w:t>Упростить взаимодействие с системой</w:t>
      </w:r>
    </w:p>
    <w:p w14:paraId="50D26DC9" w14:textId="4417B5FA" w:rsidR="000A50E7" w:rsidRPr="00DB657C" w:rsidRDefault="000A50E7" w:rsidP="000156DE">
      <w:pPr>
        <w:pStyle w:val="10"/>
        <w:numPr>
          <w:ilvl w:val="0"/>
          <w:numId w:val="41"/>
        </w:numPr>
        <w:ind w:left="0" w:firstLine="709"/>
      </w:pPr>
      <w:r w:rsidRPr="00DB657C">
        <w:t>Автоматически формировать пути к используемым функциям</w:t>
      </w:r>
    </w:p>
    <w:p w14:paraId="5CAD1B8C" w14:textId="51D6DF03" w:rsidR="000A50E7" w:rsidRPr="00DB657C" w:rsidRDefault="000A50E7" w:rsidP="000156DE">
      <w:pPr>
        <w:pStyle w:val="10"/>
        <w:numPr>
          <w:ilvl w:val="0"/>
          <w:numId w:val="41"/>
        </w:numPr>
        <w:ind w:left="0" w:firstLine="709"/>
      </w:pPr>
      <w:r w:rsidRPr="00DB657C">
        <w:t>Автоматизировать подбор оптимальных параметров для нейросетей.</w:t>
      </w:r>
    </w:p>
    <w:p w14:paraId="3B366343" w14:textId="5A930415" w:rsidR="000A50E7" w:rsidRPr="00DB657C" w:rsidRDefault="000A50E7" w:rsidP="000156DE">
      <w:pPr>
        <w:pStyle w:val="10"/>
        <w:numPr>
          <w:ilvl w:val="0"/>
          <w:numId w:val="41"/>
        </w:numPr>
        <w:ind w:left="0" w:firstLine="709"/>
      </w:pPr>
      <w:r w:rsidRPr="00DB657C">
        <w:t>Расширить функционал класса, путём добавления новых функций, например: вывода графиков, объединения изображения в видео</w:t>
      </w:r>
      <w:r w:rsidR="00B17C12" w:rsidRPr="00DB657C">
        <w:t xml:space="preserve"> с целью их сегментации.</w:t>
      </w:r>
    </w:p>
    <w:p w14:paraId="4664CAF2" w14:textId="73D26EA3" w:rsidR="001404CA" w:rsidRDefault="001404CA" w:rsidP="001404CA">
      <w:pPr>
        <w:pStyle w:val="afa"/>
      </w:pPr>
      <w:bookmarkStart w:id="25" w:name="_Toc105064789"/>
      <w:bookmarkStart w:id="26" w:name="_Toc136338291"/>
      <w:r>
        <w:t>Список использо</w:t>
      </w:r>
      <w:bookmarkEnd w:id="25"/>
      <w:r w:rsidR="00DB657C">
        <w:t>ванных источников</w:t>
      </w:r>
      <w:bookmarkEnd w:id="26"/>
    </w:p>
    <w:p w14:paraId="51B6174F" w14:textId="2BC711C4" w:rsidR="00FB20F8" w:rsidRDefault="00FB20F8" w:rsidP="00DB657C">
      <w:pPr>
        <w:pStyle w:val="a2"/>
        <w:numPr>
          <w:ilvl w:val="0"/>
          <w:numId w:val="30"/>
        </w:numPr>
      </w:pPr>
      <w:r>
        <w:t xml:space="preserve">Архитектуры нейросетей </w:t>
      </w:r>
      <w:r w:rsidRPr="001404CA">
        <w:t xml:space="preserve">// </w:t>
      </w:r>
      <w:r w:rsidRPr="00FB20F8">
        <w:rPr>
          <w:lang w:val="en-US"/>
        </w:rPr>
        <w:t>Habr</w:t>
      </w:r>
      <w:r w:rsidRPr="001404CA">
        <w:t xml:space="preserve"> </w:t>
      </w:r>
      <w:r w:rsidRPr="00FB20F8">
        <w:rPr>
          <w:lang w:val="en-US"/>
        </w:rPr>
        <w:t>URL</w:t>
      </w:r>
      <w:r w:rsidRPr="001404CA">
        <w:t>:</w:t>
      </w:r>
      <w:r w:rsidRPr="00FB20F8">
        <w:t xml:space="preserve"> </w:t>
      </w:r>
      <w:hyperlink r:id="rId21" w:history="1">
        <w:r w:rsidRPr="00FB20F8">
          <w:rPr>
            <w:rStyle w:val="af1"/>
            <w:lang w:val="en-US"/>
          </w:rPr>
          <w:t>https</w:t>
        </w:r>
        <w:r w:rsidRPr="00980A93">
          <w:rPr>
            <w:rStyle w:val="af1"/>
          </w:rPr>
          <w:t>://</w:t>
        </w:r>
        <w:r w:rsidRPr="00FB20F8">
          <w:rPr>
            <w:rStyle w:val="af1"/>
            <w:lang w:val="en-US"/>
          </w:rPr>
          <w:t>habr</w:t>
        </w:r>
        <w:r w:rsidRPr="00980A93">
          <w:rPr>
            <w:rStyle w:val="af1"/>
          </w:rPr>
          <w:t>.</w:t>
        </w:r>
        <w:r w:rsidRPr="00FB20F8">
          <w:rPr>
            <w:rStyle w:val="af1"/>
            <w:lang w:val="en-US"/>
          </w:rPr>
          <w:t>com</w:t>
        </w:r>
        <w:r w:rsidRPr="00980A93">
          <w:rPr>
            <w:rStyle w:val="af1"/>
          </w:rPr>
          <w:t>/</w:t>
        </w:r>
        <w:r w:rsidRPr="00FB20F8">
          <w:rPr>
            <w:rStyle w:val="af1"/>
            <w:lang w:val="en-US"/>
          </w:rPr>
          <w:t>ru</w:t>
        </w:r>
        <w:r w:rsidRPr="00980A93">
          <w:rPr>
            <w:rStyle w:val="af1"/>
          </w:rPr>
          <w:t>/</w:t>
        </w:r>
        <w:r w:rsidRPr="00FB20F8">
          <w:rPr>
            <w:rStyle w:val="af1"/>
            <w:lang w:val="en-US"/>
          </w:rPr>
          <w:t>companies</w:t>
        </w:r>
        <w:r w:rsidRPr="00980A93">
          <w:rPr>
            <w:rStyle w:val="af1"/>
          </w:rPr>
          <w:t>/</w:t>
        </w:r>
        <w:r w:rsidRPr="00FB20F8">
          <w:rPr>
            <w:rStyle w:val="af1"/>
            <w:lang w:val="en-US"/>
          </w:rPr>
          <w:t>nix</w:t>
        </w:r>
        <w:r w:rsidRPr="00980A93">
          <w:rPr>
            <w:rStyle w:val="af1"/>
          </w:rPr>
          <w:t>/</w:t>
        </w:r>
        <w:r w:rsidRPr="00FB20F8">
          <w:rPr>
            <w:rStyle w:val="af1"/>
            <w:lang w:val="en-US"/>
          </w:rPr>
          <w:t>articles</w:t>
        </w:r>
        <w:r w:rsidRPr="00980A93">
          <w:rPr>
            <w:rStyle w:val="af1"/>
          </w:rPr>
          <w:t>/430524/</w:t>
        </w:r>
      </w:hyperlink>
      <w:r w:rsidRPr="001404CA">
        <w:t xml:space="preserve"> </w:t>
      </w:r>
      <w:r>
        <w:t xml:space="preserve"> (Дата обращения 27.</w:t>
      </w:r>
      <w:r w:rsidRPr="001404CA">
        <w:t>10</w:t>
      </w:r>
      <w:r>
        <w:t>.2022</w:t>
      </w:r>
      <w:r w:rsidRPr="001404CA">
        <w:t>)</w:t>
      </w:r>
    </w:p>
    <w:p w14:paraId="35558983" w14:textId="0F01539D" w:rsidR="00691FCD" w:rsidRDefault="001404CA" w:rsidP="00DB657C">
      <w:pPr>
        <w:pStyle w:val="a2"/>
        <w:numPr>
          <w:ilvl w:val="0"/>
          <w:numId w:val="30"/>
        </w:numPr>
      </w:pPr>
      <w:r>
        <w:t xml:space="preserve">Лекция 7. Задача сегментации. </w:t>
      </w:r>
      <w:r w:rsidRPr="001404CA">
        <w:t xml:space="preserve">// </w:t>
      </w:r>
      <w:r>
        <w:rPr>
          <w:lang w:val="en-US"/>
        </w:rPr>
        <w:t>Teach</w:t>
      </w:r>
      <w:r w:rsidRPr="001404CA">
        <w:t>-</w:t>
      </w:r>
      <w:r>
        <w:rPr>
          <w:lang w:val="en-US"/>
        </w:rPr>
        <w:t>in</w:t>
      </w:r>
      <w:r w:rsidRPr="001404CA">
        <w:t xml:space="preserve"> </w:t>
      </w:r>
      <w:r>
        <w:rPr>
          <w:lang w:val="en-US"/>
        </w:rPr>
        <w:t>URL</w:t>
      </w:r>
      <w:r w:rsidRPr="001404CA">
        <w:t xml:space="preserve">: </w:t>
      </w:r>
      <w:hyperlink r:id="rId22" w:history="1">
        <w:r w:rsidRPr="00980A93">
          <w:rPr>
            <w:rStyle w:val="af1"/>
          </w:rPr>
          <w:t>https://teach-in.ru/lecture/2019-11-11-Konushin</w:t>
        </w:r>
      </w:hyperlink>
      <w:r w:rsidRPr="001404CA">
        <w:t xml:space="preserve"> </w:t>
      </w:r>
      <w:r>
        <w:t>(Дата обращения 23.04.2023</w:t>
      </w:r>
      <w:r w:rsidR="00DB657C">
        <w:t>)</w:t>
      </w:r>
    </w:p>
    <w:p w14:paraId="7638A0B8" w14:textId="51CCCA8B" w:rsidR="00DB657C" w:rsidRDefault="00DB657C" w:rsidP="00DB657C">
      <w:pPr>
        <w:pStyle w:val="a2"/>
        <w:numPr>
          <w:ilvl w:val="0"/>
          <w:numId w:val="30"/>
        </w:numPr>
      </w:pPr>
      <w:r>
        <w:t xml:space="preserve">Курс «Нейронные сети и компьютерное зрение» </w:t>
      </w:r>
      <w:r w:rsidRPr="00AD728F">
        <w:t xml:space="preserve">// </w:t>
      </w:r>
      <w:r>
        <w:rPr>
          <w:lang w:val="en-US"/>
        </w:rPr>
        <w:t>S</w:t>
      </w:r>
      <w:r>
        <w:t>tepik</w:t>
      </w:r>
      <w:r w:rsidRPr="001404CA">
        <w:t xml:space="preserve"> </w:t>
      </w:r>
      <w:r>
        <w:t xml:space="preserve">URL: </w:t>
      </w:r>
      <w:r w:rsidRPr="001404CA">
        <w:t xml:space="preserve">https://stepik.org/course/50352/syllabus </w:t>
      </w:r>
      <w:r>
        <w:t>(Дата обращения 02.02.2023)</w:t>
      </w:r>
    </w:p>
    <w:p w14:paraId="58E3ED1F" w14:textId="7D936924" w:rsidR="00DB657C" w:rsidRDefault="00DB657C" w:rsidP="00DB657C">
      <w:pPr>
        <w:pStyle w:val="a2"/>
        <w:numPr>
          <w:ilvl w:val="0"/>
          <w:numId w:val="0"/>
        </w:numPr>
        <w:ind w:left="709"/>
      </w:pPr>
    </w:p>
    <w:p w14:paraId="1B35881C" w14:textId="77777777" w:rsidR="00DB657C" w:rsidRDefault="00DB657C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6FB361BA" w14:textId="77777777" w:rsidR="00DB657C" w:rsidRDefault="00DB657C" w:rsidP="00390D35">
      <w:pPr>
        <w:pStyle w:val="afa"/>
        <w:spacing w:after="0"/>
        <w:ind w:firstLine="0"/>
      </w:pPr>
      <w:bookmarkStart w:id="27" w:name="_Toc135834024"/>
      <w:bookmarkStart w:id="28" w:name="_Toc136338292"/>
      <w:r>
        <w:t>Приложение А</w:t>
      </w:r>
      <w:bookmarkEnd w:id="27"/>
      <w:bookmarkEnd w:id="28"/>
    </w:p>
    <w:p w14:paraId="4FB90851" w14:textId="77777777" w:rsidR="00DB657C" w:rsidRPr="008D0433" w:rsidRDefault="00DB657C" w:rsidP="00DB657C">
      <w:pPr>
        <w:pStyle w:val="14"/>
      </w:pPr>
    </w:p>
    <w:p w14:paraId="0880ED10" w14:textId="77777777" w:rsidR="00DB657C" w:rsidRPr="008D0433" w:rsidRDefault="00DB657C" w:rsidP="00390D35">
      <w:pPr>
        <w:pStyle w:val="14"/>
        <w:ind w:firstLine="0"/>
        <w:jc w:val="center"/>
      </w:pPr>
      <w:r>
        <w:t>Код программы</w:t>
      </w:r>
    </w:p>
    <w:p w14:paraId="5AA2C7E4" w14:textId="77777777" w:rsidR="00DB657C" w:rsidRDefault="00DB657C" w:rsidP="00DB657C">
      <w:pPr>
        <w:pStyle w:val="14"/>
        <w:ind w:firstLine="0"/>
      </w:pPr>
    </w:p>
    <w:p w14:paraId="31DB6B04" w14:textId="77777777" w:rsidR="00DB657C" w:rsidRPr="008D0433" w:rsidRDefault="00DB657C" w:rsidP="00DB657C">
      <w:pPr>
        <w:pStyle w:val="14"/>
      </w:pPr>
      <w:r>
        <w:t xml:space="preserve">Реализация класса </w:t>
      </w:r>
      <w:r>
        <w:rPr>
          <w:lang w:val="en-US"/>
        </w:rPr>
        <w:t>Neuron</w:t>
      </w:r>
      <w:r w:rsidRPr="00DB657C">
        <w:t>_</w:t>
      </w:r>
      <w:r>
        <w:rPr>
          <w:lang w:val="en-US"/>
        </w:rPr>
        <w:t>node</w:t>
      </w:r>
      <w:r>
        <w:t>:</w:t>
      </w:r>
    </w:p>
    <w:p w14:paraId="49A55597" w14:textId="77777777" w:rsidR="00DB657C" w:rsidRPr="00DB657C" w:rsidRDefault="00DB657C" w:rsidP="00DB657C">
      <w:pPr>
        <w:pStyle w:val="14"/>
      </w:pPr>
    </w:p>
    <w:p w14:paraId="66D1533A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>import sys</w:t>
      </w:r>
    </w:p>
    <w:p w14:paraId="0772BBF4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>import torch</w:t>
      </w:r>
    </w:p>
    <w:p w14:paraId="57A137FC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>import pandas as pd</w:t>
      </w:r>
    </w:p>
    <w:p w14:paraId="5EEDAF2A" w14:textId="77777777" w:rsidR="00DB657C" w:rsidRPr="009E4C4F" w:rsidRDefault="00DB657C" w:rsidP="00DB657C">
      <w:pPr>
        <w:pStyle w:val="af8"/>
        <w:rPr>
          <w:lang w:val="en-US"/>
        </w:rPr>
      </w:pPr>
    </w:p>
    <w:p w14:paraId="5F65B852" w14:textId="77777777" w:rsidR="00DB657C" w:rsidRPr="009E4C4F" w:rsidRDefault="00DB657C" w:rsidP="00DB657C">
      <w:pPr>
        <w:pStyle w:val="af8"/>
        <w:rPr>
          <w:lang w:val="en-US"/>
        </w:rPr>
      </w:pPr>
    </w:p>
    <w:p w14:paraId="5C5D085D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>class neuron_node(object):</w:t>
      </w:r>
    </w:p>
    <w:p w14:paraId="7816CB2C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def __init__(self, params):</w:t>
      </w:r>
    </w:p>
    <w:p w14:paraId="1D7D4CB3" w14:textId="77777777" w:rsidR="00DB657C" w:rsidRPr="00DB657C" w:rsidRDefault="00DB657C" w:rsidP="00DB657C">
      <w:pPr>
        <w:pStyle w:val="af8"/>
      </w:pPr>
      <w:r w:rsidRPr="009E4C4F">
        <w:rPr>
          <w:lang w:val="en-US"/>
        </w:rPr>
        <w:t xml:space="preserve">        </w:t>
      </w:r>
      <w:r w:rsidRPr="00DB657C">
        <w:t>"""</w:t>
      </w:r>
    </w:p>
    <w:p w14:paraId="6AF4304A" w14:textId="77777777" w:rsidR="00DB657C" w:rsidRPr="009E4C4F" w:rsidRDefault="00DB657C" w:rsidP="00DB657C">
      <w:pPr>
        <w:pStyle w:val="af8"/>
      </w:pPr>
      <w:r w:rsidRPr="00DB657C">
        <w:t xml:space="preserve">        </w:t>
      </w:r>
      <w:r w:rsidRPr="009E4C4F">
        <w:t xml:space="preserve">Из файла, хранящегося по пути </w:t>
      </w:r>
      <w:r w:rsidRPr="009E4C4F">
        <w:rPr>
          <w:lang w:val="en-US"/>
        </w:rPr>
        <w:t>params</w:t>
      </w:r>
      <w:r w:rsidRPr="009E4C4F">
        <w:t>_</w:t>
      </w:r>
      <w:r w:rsidRPr="009E4C4F">
        <w:rPr>
          <w:lang w:val="en-US"/>
        </w:rPr>
        <w:t>path</w:t>
      </w:r>
      <w:r w:rsidRPr="009E4C4F">
        <w:t xml:space="preserve"> считываем значения параметров в словарь </w:t>
      </w:r>
      <w:r w:rsidRPr="009E4C4F">
        <w:rPr>
          <w:lang w:val="en-US"/>
        </w:rPr>
        <w:t>params</w:t>
      </w:r>
      <w:r w:rsidRPr="009E4C4F">
        <w:t>.</w:t>
      </w:r>
    </w:p>
    <w:p w14:paraId="34ED68BD" w14:textId="77777777" w:rsidR="00DB657C" w:rsidRPr="009E4C4F" w:rsidRDefault="00DB657C" w:rsidP="00DB657C">
      <w:pPr>
        <w:pStyle w:val="af8"/>
      </w:pPr>
      <w:r w:rsidRPr="009E4C4F">
        <w:t xml:space="preserve">        Единственным полем у класса является словарь, содержащий параметры</w:t>
      </w:r>
    </w:p>
    <w:p w14:paraId="12D7FD32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t xml:space="preserve">        </w:t>
      </w:r>
      <w:r w:rsidRPr="009E4C4F">
        <w:rPr>
          <w:lang w:val="en-US"/>
        </w:rPr>
        <w:t>"""</w:t>
      </w:r>
    </w:p>
    <w:p w14:paraId="0319152D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self.params = params</w:t>
      </w:r>
    </w:p>
    <w:p w14:paraId="744E00B0" w14:textId="77777777" w:rsidR="00DB657C" w:rsidRPr="009E4C4F" w:rsidRDefault="00DB657C" w:rsidP="00DB657C">
      <w:pPr>
        <w:pStyle w:val="af8"/>
        <w:rPr>
          <w:lang w:val="en-US"/>
        </w:rPr>
      </w:pPr>
    </w:p>
    <w:p w14:paraId="6F7D599F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def model(self, *args):</w:t>
      </w:r>
    </w:p>
    <w:p w14:paraId="36E41915" w14:textId="77777777" w:rsidR="00DB657C" w:rsidRPr="009E4C4F" w:rsidRDefault="00DB657C" w:rsidP="00DB657C">
      <w:pPr>
        <w:pStyle w:val="af8"/>
      </w:pPr>
      <w:r w:rsidRPr="009E4C4F">
        <w:rPr>
          <w:lang w:val="en-US"/>
        </w:rPr>
        <w:t xml:space="preserve">        </w:t>
      </w:r>
      <w:r w:rsidRPr="009E4C4F">
        <w:t>"""</w:t>
      </w:r>
    </w:p>
    <w:p w14:paraId="67A2F8E4" w14:textId="77777777" w:rsidR="00DB657C" w:rsidRPr="009E4C4F" w:rsidRDefault="00DB657C" w:rsidP="00DB657C">
      <w:pPr>
        <w:pStyle w:val="af8"/>
      </w:pPr>
      <w:r w:rsidRPr="009E4C4F">
        <w:t xml:space="preserve">        Функция для создания экземпляра модели нейросети. Импортирует класс нейросети, путь к которому</w:t>
      </w:r>
    </w:p>
    <w:p w14:paraId="723340DB" w14:textId="77777777" w:rsidR="00DB657C" w:rsidRPr="009E4C4F" w:rsidRDefault="00DB657C" w:rsidP="00DB657C">
      <w:pPr>
        <w:pStyle w:val="af8"/>
      </w:pPr>
      <w:r w:rsidRPr="009E4C4F">
        <w:t xml:space="preserve">        указан в параметрах, затем создаёт экземпляр этой модели.</w:t>
      </w:r>
    </w:p>
    <w:p w14:paraId="334BFF54" w14:textId="77777777" w:rsidR="00DB657C" w:rsidRPr="009E4C4F" w:rsidRDefault="00DB657C" w:rsidP="00DB657C">
      <w:pPr>
        <w:pStyle w:val="af8"/>
      </w:pPr>
    </w:p>
    <w:p w14:paraId="058F1768" w14:textId="77777777" w:rsidR="00DB657C" w:rsidRPr="009E4C4F" w:rsidRDefault="00DB657C" w:rsidP="00DB657C">
      <w:pPr>
        <w:pStyle w:val="af8"/>
      </w:pPr>
      <w:r w:rsidRPr="009E4C4F">
        <w:t xml:space="preserve">        Извлекаем из словаря параметры для запуска обучения модели.</w:t>
      </w:r>
    </w:p>
    <w:p w14:paraId="5D8194BF" w14:textId="77777777" w:rsidR="00DB657C" w:rsidRPr="009E4C4F" w:rsidRDefault="00DB657C" w:rsidP="00DB657C">
      <w:pPr>
        <w:pStyle w:val="af8"/>
      </w:pPr>
      <w:r w:rsidRPr="009E4C4F">
        <w:t xml:space="preserve">        Подключаем модуль с моделью нейросети.</w:t>
      </w:r>
    </w:p>
    <w:p w14:paraId="4F34446B" w14:textId="77777777" w:rsidR="00DB657C" w:rsidRPr="009E4C4F" w:rsidRDefault="00DB657C" w:rsidP="00DB657C">
      <w:pPr>
        <w:pStyle w:val="af8"/>
      </w:pPr>
      <w:r w:rsidRPr="009E4C4F">
        <w:t xml:space="preserve">        Переменная </w:t>
      </w:r>
      <w:r w:rsidRPr="009E4C4F">
        <w:rPr>
          <w:lang w:val="en-US"/>
        </w:rPr>
        <w:t>model</w:t>
      </w:r>
      <w:r w:rsidRPr="009E4C4F">
        <w:t>_</w:t>
      </w:r>
      <w:r w:rsidRPr="009E4C4F">
        <w:rPr>
          <w:lang w:val="en-US"/>
        </w:rPr>
        <w:t>module</w:t>
      </w:r>
      <w:r w:rsidRPr="009E4C4F">
        <w:t xml:space="preserve"> содержит в себе модуль, хранящий в себе класс нейросети</w:t>
      </w:r>
    </w:p>
    <w:p w14:paraId="23319F54" w14:textId="77777777" w:rsidR="00DB657C" w:rsidRPr="009E4C4F" w:rsidRDefault="00DB657C" w:rsidP="00DB657C">
      <w:pPr>
        <w:pStyle w:val="af8"/>
      </w:pPr>
      <w:r w:rsidRPr="009E4C4F">
        <w:t xml:space="preserve">        Переменная </w:t>
      </w:r>
      <w:r w:rsidRPr="009E4C4F">
        <w:rPr>
          <w:lang w:val="en-US"/>
        </w:rPr>
        <w:t>model</w:t>
      </w:r>
      <w:r w:rsidRPr="009E4C4F">
        <w:t xml:space="preserve"> содержит в себе класс нейросети. То есть с помощью </w:t>
      </w:r>
      <w:r w:rsidRPr="009E4C4F">
        <w:rPr>
          <w:lang w:val="en-US"/>
        </w:rPr>
        <w:t>model</w:t>
      </w:r>
      <w:r w:rsidRPr="009E4C4F">
        <w:t xml:space="preserve"> уже можно как раз создавать</w:t>
      </w:r>
    </w:p>
    <w:p w14:paraId="41BA26EB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t xml:space="preserve">        </w:t>
      </w:r>
      <w:r w:rsidRPr="009E4C4F">
        <w:rPr>
          <w:lang w:val="en-US"/>
        </w:rPr>
        <w:t>экземпляр класса</w:t>
      </w:r>
    </w:p>
    <w:p w14:paraId="1D73D133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"""</w:t>
      </w:r>
    </w:p>
    <w:p w14:paraId="7F2D6478" w14:textId="77777777" w:rsidR="00DB657C" w:rsidRPr="009E4C4F" w:rsidRDefault="00DB657C" w:rsidP="00DB657C">
      <w:pPr>
        <w:pStyle w:val="af8"/>
        <w:rPr>
          <w:lang w:val="en-US"/>
        </w:rPr>
      </w:pPr>
    </w:p>
    <w:p w14:paraId="0B7452B9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model_path = self.params['model_path']</w:t>
      </w:r>
    </w:p>
    <w:p w14:paraId="089631E4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sys.path.append(model_path)</w:t>
      </w:r>
    </w:p>
    <w:p w14:paraId="0504B187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module = __import__("model")</w:t>
      </w:r>
    </w:p>
    <w:p w14:paraId="201B3647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model = getattr(module, "model")</w:t>
      </w:r>
    </w:p>
    <w:p w14:paraId="4EFDF80A" w14:textId="77777777" w:rsidR="00DB657C" w:rsidRPr="009E4C4F" w:rsidRDefault="00DB657C" w:rsidP="00DB657C">
      <w:pPr>
        <w:pStyle w:val="af8"/>
        <w:rPr>
          <w:lang w:val="en-US"/>
        </w:rPr>
      </w:pPr>
    </w:p>
    <w:p w14:paraId="002184F5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# Создаём экземпляр модели</w:t>
      </w:r>
    </w:p>
    <w:p w14:paraId="20F65F02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model = model(self.params, args)</w:t>
      </w:r>
    </w:p>
    <w:p w14:paraId="26A78574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pretrained_model = self.params['pretrained_model']</w:t>
      </w:r>
    </w:p>
    <w:p w14:paraId="03B77E13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if pretrained_model:</w:t>
      </w:r>
    </w:p>
    <w:p w14:paraId="316C4498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    model.load_state_dict(torch.load(pretrained_model))</w:t>
      </w:r>
    </w:p>
    <w:p w14:paraId="21903CB5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print("___________Model creation was successful_______")</w:t>
      </w:r>
    </w:p>
    <w:p w14:paraId="3575BC27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return model</w:t>
      </w:r>
    </w:p>
    <w:p w14:paraId="00BFFA31" w14:textId="77777777" w:rsidR="00DB657C" w:rsidRPr="009E4C4F" w:rsidRDefault="00DB657C" w:rsidP="00DB657C">
      <w:pPr>
        <w:pStyle w:val="af8"/>
        <w:rPr>
          <w:lang w:val="en-US"/>
        </w:rPr>
      </w:pPr>
    </w:p>
    <w:p w14:paraId="5FEDCAFE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def dataloader(self):</w:t>
      </w:r>
    </w:p>
    <w:p w14:paraId="40915E06" w14:textId="77777777" w:rsidR="00DB657C" w:rsidRPr="009E4C4F" w:rsidRDefault="00DB657C" w:rsidP="00DB657C">
      <w:pPr>
        <w:pStyle w:val="af8"/>
      </w:pPr>
      <w:r w:rsidRPr="009E4C4F">
        <w:rPr>
          <w:lang w:val="en-US"/>
        </w:rPr>
        <w:t xml:space="preserve">        </w:t>
      </w:r>
      <w:r w:rsidRPr="009E4C4F">
        <w:t>"""</w:t>
      </w:r>
    </w:p>
    <w:p w14:paraId="23D0D2C4" w14:textId="77777777" w:rsidR="00DB657C" w:rsidRPr="009E4C4F" w:rsidRDefault="00DB657C" w:rsidP="00DB657C">
      <w:pPr>
        <w:pStyle w:val="af8"/>
      </w:pPr>
      <w:r w:rsidRPr="009E4C4F">
        <w:t xml:space="preserve">        Данная функция импортирует функции для создания выборок и преобразования</w:t>
      </w:r>
    </w:p>
    <w:p w14:paraId="1D3260BA" w14:textId="77777777" w:rsidR="00DB657C" w:rsidRPr="009E4C4F" w:rsidRDefault="00DB657C" w:rsidP="00DB657C">
      <w:pPr>
        <w:pStyle w:val="af8"/>
      </w:pPr>
      <w:r w:rsidRPr="009E4C4F">
        <w:t xml:space="preserve">        их в даталоадеры (загрузчики выборок в нейросети)</w:t>
      </w:r>
    </w:p>
    <w:p w14:paraId="30B589E7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t xml:space="preserve">        </w:t>
      </w:r>
      <w:r w:rsidRPr="009E4C4F">
        <w:rPr>
          <w:lang w:val="en-US"/>
        </w:rPr>
        <w:t>"""</w:t>
      </w:r>
    </w:p>
    <w:p w14:paraId="3F781D96" w14:textId="77777777" w:rsidR="00DB657C" w:rsidRPr="009E4C4F" w:rsidRDefault="00DB657C" w:rsidP="00DB657C">
      <w:pPr>
        <w:pStyle w:val="af8"/>
        <w:rPr>
          <w:lang w:val="en-US"/>
        </w:rPr>
      </w:pPr>
    </w:p>
    <w:p w14:paraId="7E13E5F2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# Извлекаем значения параметров</w:t>
      </w:r>
    </w:p>
    <w:p w14:paraId="5C6968AD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loader_path = self.params['dataloader_path']</w:t>
      </w:r>
    </w:p>
    <w:p w14:paraId="52E1A71D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sys.path.append(loader_path)</w:t>
      </w:r>
    </w:p>
    <w:p w14:paraId="35D4DD73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module = __import__("dataloader")</w:t>
      </w:r>
    </w:p>
    <w:p w14:paraId="42405D6B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dataloader = getattr(module, "dataloader")</w:t>
      </w:r>
    </w:p>
    <w:p w14:paraId="3A4CA724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loaders = dataloader(self.params)</w:t>
      </w:r>
    </w:p>
    <w:p w14:paraId="29B4DEAE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print("___________Dataloaders creation was successful_______")</w:t>
      </w:r>
    </w:p>
    <w:p w14:paraId="1ACF8172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return loaders</w:t>
      </w:r>
    </w:p>
    <w:p w14:paraId="25A5A9CA" w14:textId="77777777" w:rsidR="00DB657C" w:rsidRPr="009E4C4F" w:rsidRDefault="00DB657C" w:rsidP="00DB657C">
      <w:pPr>
        <w:pStyle w:val="af8"/>
        <w:rPr>
          <w:lang w:val="en-US"/>
        </w:rPr>
      </w:pPr>
    </w:p>
    <w:p w14:paraId="5F6F66C6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def train(self, *args):</w:t>
      </w:r>
    </w:p>
    <w:p w14:paraId="4FC6A334" w14:textId="77777777" w:rsidR="00DB657C" w:rsidRPr="009E4C4F" w:rsidRDefault="00DB657C" w:rsidP="00DB657C">
      <w:pPr>
        <w:pStyle w:val="af8"/>
      </w:pPr>
      <w:r w:rsidRPr="009E4C4F">
        <w:rPr>
          <w:lang w:val="en-US"/>
        </w:rPr>
        <w:t xml:space="preserve">        </w:t>
      </w:r>
      <w:r w:rsidRPr="009E4C4F">
        <w:t>"""</w:t>
      </w:r>
    </w:p>
    <w:p w14:paraId="126FE39A" w14:textId="77777777" w:rsidR="00DB657C" w:rsidRPr="009E4C4F" w:rsidRDefault="00DB657C" w:rsidP="00DB657C">
      <w:pPr>
        <w:pStyle w:val="af8"/>
      </w:pPr>
      <w:r w:rsidRPr="009E4C4F">
        <w:t xml:space="preserve">        Импортирует функцию </w:t>
      </w:r>
      <w:r w:rsidRPr="009E4C4F">
        <w:rPr>
          <w:lang w:val="en-US"/>
        </w:rPr>
        <w:t>train</w:t>
      </w:r>
      <w:r w:rsidRPr="009E4C4F">
        <w:t>, путь к которой указан в параметрах,</w:t>
      </w:r>
    </w:p>
    <w:p w14:paraId="697B3906" w14:textId="77777777" w:rsidR="00DB657C" w:rsidRPr="009E4C4F" w:rsidRDefault="00DB657C" w:rsidP="00DB657C">
      <w:pPr>
        <w:pStyle w:val="af8"/>
      </w:pPr>
      <w:r w:rsidRPr="009E4C4F">
        <w:t xml:space="preserve">        затем запускает эту функцию и обучает модель.</w:t>
      </w:r>
    </w:p>
    <w:p w14:paraId="37479038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t xml:space="preserve">        </w:t>
      </w:r>
      <w:r w:rsidRPr="009E4C4F">
        <w:rPr>
          <w:lang w:val="en-US"/>
        </w:rPr>
        <w:t>"""</w:t>
      </w:r>
    </w:p>
    <w:p w14:paraId="4F74838B" w14:textId="77777777" w:rsidR="00DB657C" w:rsidRPr="009E4C4F" w:rsidRDefault="00DB657C" w:rsidP="00DB657C">
      <w:pPr>
        <w:pStyle w:val="af8"/>
        <w:rPr>
          <w:lang w:val="en-US"/>
        </w:rPr>
      </w:pPr>
    </w:p>
    <w:p w14:paraId="43E7451C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# Импортируем класс с методом train</w:t>
      </w:r>
    </w:p>
    <w:p w14:paraId="1A53264E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train_path = self.params.get("train_path")</w:t>
      </w:r>
    </w:p>
    <w:p w14:paraId="02F13DBB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sys.path.append(train_path)</w:t>
      </w:r>
    </w:p>
    <w:p w14:paraId="7BD9D5AB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train_module = __import__("train")</w:t>
      </w:r>
    </w:p>
    <w:p w14:paraId="6EE6FDCD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train = getattr(train_module, "train")</w:t>
      </w:r>
    </w:p>
    <w:p w14:paraId="2EA39BFB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train_model = train(self.params, *args)</w:t>
      </w:r>
    </w:p>
    <w:p w14:paraId="55A3C56C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# Запуск обучения нейросети</w:t>
      </w:r>
    </w:p>
    <w:p w14:paraId="06D9A6E4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print('----------- Finished Training -----------')</w:t>
      </w:r>
    </w:p>
    <w:p w14:paraId="66E42675" w14:textId="77777777" w:rsidR="00DB657C" w:rsidRPr="009E4C4F" w:rsidRDefault="00DB657C" w:rsidP="00DB657C">
      <w:pPr>
        <w:pStyle w:val="af8"/>
      </w:pPr>
      <w:r w:rsidRPr="009E4C4F">
        <w:rPr>
          <w:lang w:val="en-US"/>
        </w:rPr>
        <w:t xml:space="preserve">        return</w:t>
      </w:r>
      <w:r w:rsidRPr="009E4C4F">
        <w:t xml:space="preserve"> </w:t>
      </w:r>
      <w:r w:rsidRPr="009E4C4F">
        <w:rPr>
          <w:lang w:val="en-US"/>
        </w:rPr>
        <w:t>train</w:t>
      </w:r>
      <w:r w:rsidRPr="009E4C4F">
        <w:t>_</w:t>
      </w:r>
      <w:r w:rsidRPr="009E4C4F">
        <w:rPr>
          <w:lang w:val="en-US"/>
        </w:rPr>
        <w:t>model</w:t>
      </w:r>
    </w:p>
    <w:p w14:paraId="59A44818" w14:textId="77777777" w:rsidR="00DB657C" w:rsidRPr="009E4C4F" w:rsidRDefault="00DB657C" w:rsidP="00DB657C">
      <w:pPr>
        <w:pStyle w:val="af8"/>
      </w:pPr>
    </w:p>
    <w:p w14:paraId="0E6EA8A6" w14:textId="77777777" w:rsidR="00DB657C" w:rsidRPr="009E4C4F" w:rsidRDefault="00DB657C" w:rsidP="00DB657C">
      <w:pPr>
        <w:pStyle w:val="af8"/>
      </w:pPr>
      <w:r w:rsidRPr="009E4C4F">
        <w:t xml:space="preserve">    # Функция предсказания обученной модели на тестовых данных </w:t>
      </w:r>
      <w:r w:rsidRPr="009E4C4F">
        <w:rPr>
          <w:lang w:val="en-US"/>
        </w:rPr>
        <w:t>test</w:t>
      </w:r>
      <w:r w:rsidRPr="009E4C4F">
        <w:t>_</w:t>
      </w:r>
      <w:r w:rsidRPr="009E4C4F">
        <w:rPr>
          <w:lang w:val="en-US"/>
        </w:rPr>
        <w:t>loader</w:t>
      </w:r>
      <w:r w:rsidRPr="009E4C4F">
        <w:t xml:space="preserve"> для экземпляра модели </w:t>
      </w:r>
      <w:r w:rsidRPr="009E4C4F">
        <w:rPr>
          <w:lang w:val="en-US"/>
        </w:rPr>
        <w:t>model</w:t>
      </w:r>
    </w:p>
    <w:p w14:paraId="4648994F" w14:textId="77777777" w:rsidR="00DB657C" w:rsidRPr="009E4C4F" w:rsidRDefault="00DB657C" w:rsidP="00DB657C">
      <w:pPr>
        <w:pStyle w:val="af8"/>
      </w:pPr>
      <w:r w:rsidRPr="009E4C4F">
        <w:t xml:space="preserve">    </w:t>
      </w:r>
      <w:r w:rsidRPr="009E4C4F">
        <w:rPr>
          <w:lang w:val="en-US"/>
        </w:rPr>
        <w:t>def</w:t>
      </w:r>
      <w:r w:rsidRPr="009E4C4F">
        <w:t xml:space="preserve"> </w:t>
      </w:r>
      <w:r w:rsidRPr="009E4C4F">
        <w:rPr>
          <w:lang w:val="en-US"/>
        </w:rPr>
        <w:t>predict</w:t>
      </w:r>
      <w:r w:rsidRPr="009E4C4F">
        <w:t>(</w:t>
      </w:r>
      <w:r w:rsidRPr="009E4C4F">
        <w:rPr>
          <w:lang w:val="en-US"/>
        </w:rPr>
        <w:t>self</w:t>
      </w:r>
      <w:r w:rsidRPr="009E4C4F">
        <w:t>, *</w:t>
      </w:r>
      <w:r w:rsidRPr="009E4C4F">
        <w:rPr>
          <w:lang w:val="en-US"/>
        </w:rPr>
        <w:t>args</w:t>
      </w:r>
      <w:r w:rsidRPr="009E4C4F">
        <w:t>):</w:t>
      </w:r>
    </w:p>
    <w:p w14:paraId="6A2E3D98" w14:textId="77777777" w:rsidR="00DB657C" w:rsidRPr="009E4C4F" w:rsidRDefault="00DB657C" w:rsidP="00DB657C">
      <w:pPr>
        <w:pStyle w:val="af8"/>
      </w:pPr>
      <w:r w:rsidRPr="009E4C4F">
        <w:t xml:space="preserve">        # Импортируем функцию </w:t>
      </w:r>
      <w:r w:rsidRPr="009E4C4F">
        <w:rPr>
          <w:lang w:val="en-US"/>
        </w:rPr>
        <w:t>predict</w:t>
      </w:r>
      <w:r w:rsidRPr="009E4C4F">
        <w:t xml:space="preserve">, хранящуюся по пути </w:t>
      </w:r>
      <w:r w:rsidRPr="009E4C4F">
        <w:rPr>
          <w:lang w:val="en-US"/>
        </w:rPr>
        <w:t>predict</w:t>
      </w:r>
      <w:r w:rsidRPr="009E4C4F">
        <w:t>_</w:t>
      </w:r>
      <w:r w:rsidRPr="009E4C4F">
        <w:rPr>
          <w:lang w:val="en-US"/>
        </w:rPr>
        <w:t>path</w:t>
      </w:r>
    </w:p>
    <w:p w14:paraId="0AFDDE84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t xml:space="preserve">        </w:t>
      </w:r>
      <w:r w:rsidRPr="009E4C4F">
        <w:rPr>
          <w:lang w:val="en-US"/>
        </w:rPr>
        <w:t>predict_path = self.params['predict_path']</w:t>
      </w:r>
    </w:p>
    <w:p w14:paraId="484E2FD1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sys.path.append(predict_path)</w:t>
      </w:r>
    </w:p>
    <w:p w14:paraId="7A8D31CD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predict_module = __import__("predict")</w:t>
      </w:r>
    </w:p>
    <w:p w14:paraId="15BC6D40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predict = getattr(predict_module, "predict")</w:t>
      </w:r>
    </w:p>
    <w:p w14:paraId="78B7F9C0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predict(self.params, *args)</w:t>
      </w:r>
    </w:p>
    <w:p w14:paraId="44F54238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print('----------- Finished predicting -----------')</w:t>
      </w:r>
    </w:p>
    <w:p w14:paraId="0FFA47C5" w14:textId="77777777" w:rsidR="00DB657C" w:rsidRPr="009E4C4F" w:rsidRDefault="00DB657C" w:rsidP="00DB657C">
      <w:pPr>
        <w:pStyle w:val="af8"/>
        <w:rPr>
          <w:lang w:val="en-US"/>
        </w:rPr>
      </w:pPr>
    </w:p>
    <w:p w14:paraId="0FA019D9" w14:textId="77777777" w:rsidR="00DB657C" w:rsidRPr="009E4C4F" w:rsidRDefault="00DB657C" w:rsidP="00DB657C">
      <w:pPr>
        <w:pStyle w:val="af8"/>
      </w:pPr>
      <w:r w:rsidRPr="009E4C4F">
        <w:rPr>
          <w:lang w:val="en-US"/>
        </w:rPr>
        <w:t xml:space="preserve">    </w:t>
      </w:r>
      <w:r w:rsidRPr="009E4C4F">
        <w:t xml:space="preserve"># Функция подсчёта метрик на тестовых данных </w:t>
      </w:r>
      <w:r w:rsidRPr="009E4C4F">
        <w:rPr>
          <w:lang w:val="en-US"/>
        </w:rPr>
        <w:t>test</w:t>
      </w:r>
      <w:r w:rsidRPr="009E4C4F">
        <w:t>_</w:t>
      </w:r>
      <w:r w:rsidRPr="009E4C4F">
        <w:rPr>
          <w:lang w:val="en-US"/>
        </w:rPr>
        <w:t>loader</w:t>
      </w:r>
      <w:r w:rsidRPr="009E4C4F">
        <w:t xml:space="preserve"> для экземпляра модели </w:t>
      </w:r>
      <w:r w:rsidRPr="009E4C4F">
        <w:rPr>
          <w:lang w:val="en-US"/>
        </w:rPr>
        <w:t>model</w:t>
      </w:r>
    </w:p>
    <w:p w14:paraId="0C0C660A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t xml:space="preserve">    </w:t>
      </w:r>
      <w:r w:rsidRPr="009E4C4F">
        <w:rPr>
          <w:lang w:val="en-US"/>
        </w:rPr>
        <w:t>def test_accuracy(self, *args):</w:t>
      </w:r>
    </w:p>
    <w:p w14:paraId="52B336B1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# Импортируем функцию test_accuracy, хранящуюся по пути test_accuracy_path</w:t>
      </w:r>
    </w:p>
    <w:p w14:paraId="404612D2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test_accuracy_path = self.params['test_accuracy_path']</w:t>
      </w:r>
    </w:p>
    <w:p w14:paraId="5B4CD90E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sys.path.append(test_accuracy_path)</w:t>
      </w:r>
    </w:p>
    <w:p w14:paraId="2E2FD4F7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test_accuracy_module = __import__("test_accuracy")</w:t>
      </w:r>
    </w:p>
    <w:p w14:paraId="7C09CA43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test_accuracy = getattr(test_accuracy_module, "test_accuracy")</w:t>
      </w:r>
    </w:p>
    <w:p w14:paraId="1EA177EF" w14:textId="77777777" w:rsidR="00DB657C" w:rsidRPr="009E4C4F" w:rsidRDefault="00DB657C" w:rsidP="00DB657C">
      <w:pPr>
        <w:pStyle w:val="af8"/>
      </w:pPr>
      <w:r w:rsidRPr="009E4C4F">
        <w:rPr>
          <w:lang w:val="en-US"/>
        </w:rPr>
        <w:t xml:space="preserve">        </w:t>
      </w:r>
      <w:r w:rsidRPr="009E4C4F">
        <w:t xml:space="preserve"># Вызываем метод </w:t>
      </w:r>
      <w:r w:rsidRPr="009E4C4F">
        <w:rPr>
          <w:lang w:val="en-US"/>
        </w:rPr>
        <w:t>train</w:t>
      </w:r>
      <w:r w:rsidRPr="009E4C4F">
        <w:t xml:space="preserve"> и возвращаем показатель точности</w:t>
      </w:r>
    </w:p>
    <w:p w14:paraId="3382CE96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t xml:space="preserve">        </w:t>
      </w:r>
      <w:r w:rsidRPr="009E4C4F">
        <w:rPr>
          <w:lang w:val="en-US"/>
        </w:rPr>
        <w:t>return test_accuracy(self.params, *args)</w:t>
      </w:r>
    </w:p>
    <w:p w14:paraId="3C3C2443" w14:textId="77777777" w:rsidR="00DB657C" w:rsidRPr="009E4C4F" w:rsidRDefault="00DB657C" w:rsidP="00DB657C">
      <w:pPr>
        <w:pStyle w:val="af8"/>
        <w:rPr>
          <w:lang w:val="en-US"/>
        </w:rPr>
      </w:pPr>
    </w:p>
    <w:p w14:paraId="6A47FB06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def train_stat(self, *args):</w:t>
      </w:r>
    </w:p>
    <w:p w14:paraId="66760977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train_loss_list, accuracy_list, valid_loss_list, time_list, save_path = args</w:t>
      </w:r>
    </w:p>
    <w:p w14:paraId="595616D6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train_stat = pd.DataFrame()</w:t>
      </w:r>
    </w:p>
    <w:p w14:paraId="56B6EC34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train_stat['train_loss'] = pd.Series(train_loss_list)</w:t>
      </w:r>
    </w:p>
    <w:p w14:paraId="42906646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train_stat['valid_loss_list'] = pd.Series(valid_loss_list)</w:t>
      </w:r>
    </w:p>
    <w:p w14:paraId="38B06E09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train_stat['accuracy_list'] = pd.Series(accuracy_list)</w:t>
      </w:r>
    </w:p>
    <w:p w14:paraId="637A2A9B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train_stat['time_list'] = pd.Series(time_list)</w:t>
      </w:r>
    </w:p>
    <w:p w14:paraId="60C16641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train_stat.reset_index()</w:t>
      </w:r>
    </w:p>
    <w:p w14:paraId="767CC5AB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train_stat.to_excel(save_path, index=True)</w:t>
      </w:r>
    </w:p>
    <w:p w14:paraId="2BB82D34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print('----------- Finished creating file -----------')</w:t>
      </w:r>
    </w:p>
    <w:p w14:paraId="53AAF5F0" w14:textId="77777777" w:rsidR="00DB657C" w:rsidRPr="009E4C4F" w:rsidRDefault="00DB657C" w:rsidP="00DB657C">
      <w:pPr>
        <w:pStyle w:val="af8"/>
      </w:pPr>
      <w:r w:rsidRPr="009E4C4F">
        <w:t>"""</w:t>
      </w:r>
    </w:p>
    <w:p w14:paraId="60A9CE0E" w14:textId="77777777" w:rsidR="00DB657C" w:rsidRPr="009E4C4F" w:rsidRDefault="00DB657C" w:rsidP="00DB657C">
      <w:pPr>
        <w:pStyle w:val="af8"/>
      </w:pPr>
      <w:r w:rsidRPr="009E4C4F">
        <w:t>Функция для объединения информации о метриках и параметрах модели, на которых эти метрики</w:t>
      </w:r>
    </w:p>
    <w:p w14:paraId="6D52CF11" w14:textId="77777777" w:rsidR="00DB657C" w:rsidRPr="009E4C4F" w:rsidRDefault="00DB657C" w:rsidP="00DB657C">
      <w:pPr>
        <w:pStyle w:val="af8"/>
      </w:pPr>
      <w:r w:rsidRPr="009E4C4F">
        <w:t>были достигнуты. Информация выводится в виде таблицы</w:t>
      </w:r>
    </w:p>
    <w:p w14:paraId="1CDEB32B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>"""</w:t>
      </w:r>
    </w:p>
    <w:p w14:paraId="268C32FE" w14:textId="77777777" w:rsidR="00DB657C" w:rsidRPr="009E4C4F" w:rsidRDefault="00DB657C" w:rsidP="00DB657C">
      <w:pPr>
        <w:pStyle w:val="af8"/>
        <w:rPr>
          <w:lang w:val="en-US"/>
        </w:rPr>
      </w:pPr>
    </w:p>
    <w:p w14:paraId="6B8D00DB" w14:textId="77777777" w:rsidR="00DB657C" w:rsidRPr="009E4C4F" w:rsidRDefault="00DB657C" w:rsidP="00DB657C">
      <w:pPr>
        <w:pStyle w:val="af8"/>
        <w:rPr>
          <w:lang w:val="en-US"/>
        </w:rPr>
      </w:pPr>
    </w:p>
    <w:p w14:paraId="1B66AF72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>def model_report(model, metrics, model_params, indexes):</w:t>
      </w:r>
    </w:p>
    <w:p w14:paraId="4D6572D1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from collections import defaultdict</w:t>
      </w:r>
    </w:p>
    <w:p w14:paraId="47F2A3ED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layer_names = []  # список для хранения названий слоев</w:t>
      </w:r>
    </w:p>
    <w:p w14:paraId="4287996F" w14:textId="77777777" w:rsidR="00DB657C" w:rsidRPr="009E4C4F" w:rsidRDefault="00DB657C" w:rsidP="00DB657C">
      <w:pPr>
        <w:pStyle w:val="af8"/>
      </w:pPr>
      <w:r w:rsidRPr="009E4C4F">
        <w:rPr>
          <w:lang w:val="en-US"/>
        </w:rPr>
        <w:t xml:space="preserve">    layer</w:t>
      </w:r>
      <w:r w:rsidRPr="009E4C4F">
        <w:t>_</w:t>
      </w:r>
      <w:r w:rsidRPr="009E4C4F">
        <w:rPr>
          <w:lang w:val="en-US"/>
        </w:rPr>
        <w:t>counts</w:t>
      </w:r>
      <w:r w:rsidRPr="009E4C4F">
        <w:t xml:space="preserve"> = []  # список для хранения количества слоев каждого типа</w:t>
      </w:r>
    </w:p>
    <w:p w14:paraId="67160519" w14:textId="77777777" w:rsidR="00DB657C" w:rsidRPr="009E4C4F" w:rsidRDefault="00DB657C" w:rsidP="00DB657C">
      <w:pPr>
        <w:pStyle w:val="af8"/>
      </w:pPr>
    </w:p>
    <w:p w14:paraId="52CE7EC0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t xml:space="preserve">    </w:t>
      </w:r>
      <w:r w:rsidRPr="009E4C4F">
        <w:rPr>
          <w:lang w:val="en-US"/>
        </w:rPr>
        <w:t>layer_dict = defaultdict(int)</w:t>
      </w:r>
    </w:p>
    <w:p w14:paraId="56E17074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for layer in model.modules():</w:t>
      </w:r>
    </w:p>
    <w:p w14:paraId="21A3F0C7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layer_dict[type(layer).__name__] += 1</w:t>
      </w:r>
    </w:p>
    <w:p w14:paraId="2958C595" w14:textId="77777777" w:rsidR="00DB657C" w:rsidRPr="009E4C4F" w:rsidRDefault="00DB657C" w:rsidP="00DB657C">
      <w:pPr>
        <w:pStyle w:val="af8"/>
        <w:rPr>
          <w:lang w:val="en-US"/>
        </w:rPr>
      </w:pPr>
    </w:p>
    <w:p w14:paraId="4DA09CF3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for layer_type, count in layer_dict.items():</w:t>
      </w:r>
    </w:p>
    <w:p w14:paraId="25B1FC7B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layer_names.append(layer_type)</w:t>
      </w:r>
    </w:p>
    <w:p w14:paraId="382FCB3B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layer_counts.append(count)</w:t>
      </w:r>
    </w:p>
    <w:p w14:paraId="1C947A64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for metr in layer_names:</w:t>
      </w:r>
    </w:p>
    <w:p w14:paraId="07280DA5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metrics.append(metr)</w:t>
      </w:r>
    </w:p>
    <w:p w14:paraId="26A03913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for params in layer_counts:</w:t>
      </w:r>
    </w:p>
    <w:p w14:paraId="6BBA6857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model_params.append(params)</w:t>
      </w:r>
    </w:p>
    <w:p w14:paraId="6941B4A9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df = pd.DataFrame([model_params], columns=metrics, index=indexes)</w:t>
      </w:r>
    </w:p>
    <w:p w14:paraId="18BC9655" w14:textId="77777777" w:rsidR="00DB657C" w:rsidRPr="00DB657C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return</w:t>
      </w:r>
      <w:r w:rsidRPr="00DB657C">
        <w:rPr>
          <w:lang w:val="en-US"/>
        </w:rPr>
        <w:t xml:space="preserve"> </w:t>
      </w:r>
      <w:r w:rsidRPr="009E4C4F">
        <w:rPr>
          <w:lang w:val="en-US"/>
        </w:rPr>
        <w:t>df</w:t>
      </w:r>
    </w:p>
    <w:p w14:paraId="15DFF3AD" w14:textId="77777777" w:rsidR="00DB657C" w:rsidRPr="00DB657C" w:rsidRDefault="00DB657C" w:rsidP="00DB657C">
      <w:pPr>
        <w:pStyle w:val="14"/>
        <w:rPr>
          <w:lang w:val="en-US"/>
        </w:rPr>
      </w:pPr>
    </w:p>
    <w:p w14:paraId="4B94018C" w14:textId="77777777" w:rsidR="00DB657C" w:rsidRPr="008D0433" w:rsidRDefault="00DB657C" w:rsidP="00DB657C">
      <w:pPr>
        <w:pStyle w:val="14"/>
        <w:rPr>
          <w:lang w:val="en-US"/>
        </w:rPr>
      </w:pPr>
      <w:r>
        <w:t>Код</w:t>
      </w:r>
      <w:r w:rsidRPr="00DB657C">
        <w:rPr>
          <w:lang w:val="en-US"/>
        </w:rPr>
        <w:t xml:space="preserve"> </w:t>
      </w:r>
      <w:r>
        <w:t>архитектуры</w:t>
      </w:r>
      <w:r w:rsidRPr="00DB657C">
        <w:rPr>
          <w:lang w:val="en-US"/>
        </w:rPr>
        <w:t xml:space="preserve"> </w:t>
      </w:r>
      <w:r>
        <w:rPr>
          <w:lang w:val="en-US"/>
        </w:rPr>
        <w:t>LeNet:</w:t>
      </w:r>
    </w:p>
    <w:p w14:paraId="080C3F90" w14:textId="77777777" w:rsidR="00DB657C" w:rsidRPr="00DB657C" w:rsidRDefault="00DB657C" w:rsidP="00DB657C">
      <w:pPr>
        <w:pStyle w:val="14"/>
        <w:rPr>
          <w:lang w:val="en-US"/>
        </w:rPr>
      </w:pPr>
    </w:p>
    <w:p w14:paraId="58EF39C6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>import torch.nn as nn</w:t>
      </w:r>
    </w:p>
    <w:p w14:paraId="6C883F30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>import torch.nn.functional as F</w:t>
      </w:r>
    </w:p>
    <w:p w14:paraId="41ED019C" w14:textId="77777777" w:rsidR="00DB657C" w:rsidRPr="009E4C4F" w:rsidRDefault="00DB657C" w:rsidP="00DB657C">
      <w:pPr>
        <w:pStyle w:val="af8"/>
        <w:rPr>
          <w:lang w:val="en-US"/>
        </w:rPr>
      </w:pPr>
    </w:p>
    <w:p w14:paraId="3C638A2D" w14:textId="77777777" w:rsidR="00DB657C" w:rsidRPr="009E4C4F" w:rsidRDefault="00DB657C" w:rsidP="00DB657C">
      <w:pPr>
        <w:pStyle w:val="af8"/>
        <w:rPr>
          <w:lang w:val="en-US"/>
        </w:rPr>
      </w:pPr>
    </w:p>
    <w:p w14:paraId="51B8A548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>class model(nn.Module):</w:t>
      </w:r>
    </w:p>
    <w:p w14:paraId="33A99931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def __init__(self, params, *args):</w:t>
      </w:r>
    </w:p>
    <w:p w14:paraId="0C66C512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super(model, self).__init__()</w:t>
      </w:r>
    </w:p>
    <w:p w14:paraId="5DA2F5F7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num_classes = int(params["num_classes"])</w:t>
      </w:r>
    </w:p>
    <w:p w14:paraId="4FC2E7EF" w14:textId="77777777" w:rsidR="00DB657C" w:rsidRPr="009E4C4F" w:rsidRDefault="00DB657C" w:rsidP="00DB657C">
      <w:pPr>
        <w:pStyle w:val="af8"/>
        <w:rPr>
          <w:lang w:val="en-US"/>
        </w:rPr>
      </w:pPr>
    </w:p>
    <w:p w14:paraId="0348A88D" w14:textId="77777777" w:rsidR="00DB657C" w:rsidRPr="008C456C" w:rsidRDefault="00DB657C" w:rsidP="00DB657C">
      <w:pPr>
        <w:pStyle w:val="af8"/>
      </w:pPr>
      <w:r w:rsidRPr="009E4C4F">
        <w:rPr>
          <w:lang w:val="en-US"/>
        </w:rPr>
        <w:t xml:space="preserve">        </w:t>
      </w:r>
      <w:r w:rsidRPr="008C456C">
        <w:t xml:space="preserve"># </w:t>
      </w:r>
      <w:r>
        <w:t>Сверточные</w:t>
      </w:r>
      <w:r w:rsidRPr="008C456C">
        <w:t xml:space="preserve"> </w:t>
      </w:r>
      <w:r>
        <w:t>слои</w:t>
      </w:r>
    </w:p>
    <w:p w14:paraId="1576CBD8" w14:textId="77777777" w:rsidR="00DB657C" w:rsidRPr="008C456C" w:rsidRDefault="00DB657C" w:rsidP="00DB657C">
      <w:pPr>
        <w:pStyle w:val="af8"/>
      </w:pPr>
      <w:r w:rsidRPr="008C456C">
        <w:t xml:space="preserve">        </w:t>
      </w:r>
      <w:r w:rsidRPr="008D5B3B">
        <w:rPr>
          <w:lang w:val="en-US"/>
        </w:rPr>
        <w:t>self</w:t>
      </w:r>
      <w:r w:rsidRPr="008C456C">
        <w:t>.</w:t>
      </w:r>
      <w:r w:rsidRPr="008D5B3B">
        <w:rPr>
          <w:lang w:val="en-US"/>
        </w:rPr>
        <w:t>conv</w:t>
      </w:r>
      <w:r w:rsidRPr="008C456C">
        <w:t xml:space="preserve">1 = </w:t>
      </w:r>
      <w:r w:rsidRPr="008D5B3B">
        <w:rPr>
          <w:lang w:val="en-US"/>
        </w:rPr>
        <w:t>nn</w:t>
      </w:r>
      <w:r w:rsidRPr="008C456C">
        <w:t>.</w:t>
      </w:r>
      <w:r w:rsidRPr="008D5B3B">
        <w:rPr>
          <w:lang w:val="en-US"/>
        </w:rPr>
        <w:t>Conv</w:t>
      </w:r>
      <w:r w:rsidRPr="008C456C">
        <w:t>2</w:t>
      </w:r>
      <w:r w:rsidRPr="008D5B3B">
        <w:rPr>
          <w:lang w:val="en-US"/>
        </w:rPr>
        <w:t>d</w:t>
      </w:r>
      <w:r w:rsidRPr="008C456C">
        <w:t>(3, 32, 5)</w:t>
      </w:r>
    </w:p>
    <w:p w14:paraId="0976CDCE" w14:textId="77777777" w:rsidR="00DB657C" w:rsidRPr="009E4C4F" w:rsidRDefault="00DB657C" w:rsidP="00DB657C">
      <w:pPr>
        <w:pStyle w:val="af8"/>
        <w:rPr>
          <w:lang w:val="en-US"/>
        </w:rPr>
      </w:pPr>
      <w:r w:rsidRPr="008C456C">
        <w:t xml:space="preserve">        </w:t>
      </w:r>
      <w:r w:rsidRPr="009E4C4F">
        <w:rPr>
          <w:lang w:val="en-US"/>
        </w:rPr>
        <w:t>self.bn1 = nn.BatchNorm2d(32)</w:t>
      </w:r>
    </w:p>
    <w:p w14:paraId="2DC20206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self.conv2 = nn.Conv2d(32, 64, 5)</w:t>
      </w:r>
    </w:p>
    <w:p w14:paraId="06D45DC6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self.bn2 = nn.BatchNorm2d(64)</w:t>
      </w:r>
    </w:p>
    <w:p w14:paraId="1C1E343F" w14:textId="77777777" w:rsidR="00DB657C" w:rsidRPr="008C456C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self</w:t>
      </w:r>
      <w:r w:rsidRPr="008C456C">
        <w:rPr>
          <w:lang w:val="en-US"/>
        </w:rPr>
        <w:t>.</w:t>
      </w:r>
      <w:r w:rsidRPr="009E4C4F">
        <w:rPr>
          <w:lang w:val="en-US"/>
        </w:rPr>
        <w:t>conv</w:t>
      </w:r>
      <w:r w:rsidRPr="008C456C">
        <w:rPr>
          <w:lang w:val="en-US"/>
        </w:rPr>
        <w:t xml:space="preserve">3 = </w:t>
      </w:r>
      <w:r w:rsidRPr="009E4C4F">
        <w:rPr>
          <w:lang w:val="en-US"/>
        </w:rPr>
        <w:t>nn</w:t>
      </w:r>
      <w:r w:rsidRPr="008C456C">
        <w:rPr>
          <w:lang w:val="en-US"/>
        </w:rPr>
        <w:t>.</w:t>
      </w:r>
      <w:r w:rsidRPr="009E4C4F">
        <w:rPr>
          <w:lang w:val="en-US"/>
        </w:rPr>
        <w:t>Conv</w:t>
      </w:r>
      <w:r w:rsidRPr="008C456C">
        <w:rPr>
          <w:lang w:val="en-US"/>
        </w:rPr>
        <w:t>2</w:t>
      </w:r>
      <w:r w:rsidRPr="009E4C4F">
        <w:rPr>
          <w:lang w:val="en-US"/>
        </w:rPr>
        <w:t>d</w:t>
      </w:r>
      <w:r w:rsidRPr="008C456C">
        <w:rPr>
          <w:lang w:val="en-US"/>
        </w:rPr>
        <w:t>(64, 128, 3)</w:t>
      </w:r>
    </w:p>
    <w:p w14:paraId="4DC71B05" w14:textId="77777777" w:rsidR="00DB657C" w:rsidRPr="008C456C" w:rsidRDefault="00DB657C" w:rsidP="00DB657C">
      <w:pPr>
        <w:pStyle w:val="af8"/>
        <w:rPr>
          <w:lang w:val="en-US"/>
        </w:rPr>
      </w:pPr>
    </w:p>
    <w:p w14:paraId="6A646941" w14:textId="77777777" w:rsidR="00DB657C" w:rsidRPr="008C456C" w:rsidRDefault="00DB657C" w:rsidP="00DB657C">
      <w:pPr>
        <w:pStyle w:val="af8"/>
        <w:rPr>
          <w:lang w:val="en-US"/>
        </w:rPr>
      </w:pPr>
      <w:r w:rsidRPr="008C456C">
        <w:rPr>
          <w:lang w:val="en-US"/>
        </w:rPr>
        <w:t xml:space="preserve">        # </w:t>
      </w:r>
      <w:r>
        <w:t>Полносвязные</w:t>
      </w:r>
      <w:r w:rsidRPr="008C456C">
        <w:rPr>
          <w:lang w:val="en-US"/>
        </w:rPr>
        <w:t xml:space="preserve"> </w:t>
      </w:r>
      <w:r>
        <w:t>слои</w:t>
      </w:r>
    </w:p>
    <w:p w14:paraId="2926C5AC" w14:textId="77777777" w:rsidR="00DB657C" w:rsidRPr="009E4C4F" w:rsidRDefault="00DB657C" w:rsidP="00DB657C">
      <w:pPr>
        <w:pStyle w:val="af8"/>
        <w:rPr>
          <w:lang w:val="en-US"/>
        </w:rPr>
      </w:pPr>
      <w:r w:rsidRPr="008C456C">
        <w:rPr>
          <w:lang w:val="en-US"/>
        </w:rPr>
        <w:t xml:space="preserve">        </w:t>
      </w:r>
      <w:r w:rsidRPr="009E4C4F">
        <w:rPr>
          <w:lang w:val="en-US"/>
        </w:rPr>
        <w:t>self.fc1 = nn.Linear(128 * 3 * 3, 512)</w:t>
      </w:r>
    </w:p>
    <w:p w14:paraId="4F7A0FE8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self.dp1 = nn.Dropout(p=0.25)</w:t>
      </w:r>
    </w:p>
    <w:p w14:paraId="18C10882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self.fc2 = nn.Linear(512, 256)</w:t>
      </w:r>
    </w:p>
    <w:p w14:paraId="407012CE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self.dp2 = nn.Dropout(p=0.25)</w:t>
      </w:r>
    </w:p>
    <w:p w14:paraId="268E4FCA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self.fc3 = nn.Linear(256, num_classes)</w:t>
      </w:r>
    </w:p>
    <w:p w14:paraId="3C97C1E3" w14:textId="77777777" w:rsidR="00DB657C" w:rsidRPr="009E4C4F" w:rsidRDefault="00DB657C" w:rsidP="00DB657C">
      <w:pPr>
        <w:pStyle w:val="af8"/>
        <w:rPr>
          <w:lang w:val="en-US"/>
        </w:rPr>
      </w:pPr>
    </w:p>
    <w:p w14:paraId="24F60293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def forward(self, x):</w:t>
      </w:r>
    </w:p>
    <w:p w14:paraId="0CCD8477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x = F.relu(self.bn1(self.conv1(x)))</w:t>
      </w:r>
    </w:p>
    <w:p w14:paraId="435F9283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x = F.max_pool2d(x, 2)</w:t>
      </w:r>
    </w:p>
    <w:p w14:paraId="448477CB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x = F.relu(self.bn2(self.conv2(x)))</w:t>
      </w:r>
    </w:p>
    <w:p w14:paraId="28F4762C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x = F.max_pool2d(x, 2)</w:t>
      </w:r>
    </w:p>
    <w:p w14:paraId="45663E24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x = F.relu(self.conv3(x))</w:t>
      </w:r>
    </w:p>
    <w:p w14:paraId="7E6AC1D7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x = x.view(x.size()[0], -1)</w:t>
      </w:r>
    </w:p>
    <w:p w14:paraId="609B6258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x = F.relu(self.fc1(x))</w:t>
      </w:r>
    </w:p>
    <w:p w14:paraId="4418B2F2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x = self.dp1(x)</w:t>
      </w:r>
    </w:p>
    <w:p w14:paraId="0295B3C0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x = F.relu(self.fc2(x))</w:t>
      </w:r>
    </w:p>
    <w:p w14:paraId="441D8B51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x = self.dp2(x)</w:t>
      </w:r>
    </w:p>
    <w:p w14:paraId="3C766F9B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x = self.fc3(x)</w:t>
      </w:r>
    </w:p>
    <w:p w14:paraId="26A45B3C" w14:textId="77777777" w:rsidR="00DB657C" w:rsidRPr="008D0433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</w:t>
      </w:r>
      <w:r w:rsidRPr="008D0433">
        <w:rPr>
          <w:lang w:val="en-US"/>
        </w:rPr>
        <w:t>return x</w:t>
      </w:r>
    </w:p>
    <w:p w14:paraId="0A4CE30B" w14:textId="77777777" w:rsidR="00DB657C" w:rsidRPr="008D0433" w:rsidRDefault="00DB657C" w:rsidP="00DB657C">
      <w:pPr>
        <w:pStyle w:val="14"/>
        <w:rPr>
          <w:lang w:val="en-US"/>
        </w:rPr>
      </w:pPr>
    </w:p>
    <w:p w14:paraId="42AED318" w14:textId="77777777" w:rsidR="00DB657C" w:rsidRPr="008D0433" w:rsidRDefault="00DB657C" w:rsidP="00DB657C">
      <w:pPr>
        <w:pStyle w:val="14"/>
        <w:rPr>
          <w:lang w:val="en-US"/>
        </w:rPr>
      </w:pPr>
      <w:r>
        <w:t>Код</w:t>
      </w:r>
      <w:r w:rsidRPr="008D0433">
        <w:rPr>
          <w:lang w:val="en-US"/>
        </w:rPr>
        <w:t xml:space="preserve"> </w:t>
      </w:r>
      <w:r>
        <w:t>архитектуры</w:t>
      </w:r>
      <w:r w:rsidRPr="008D0433">
        <w:rPr>
          <w:lang w:val="en-US"/>
        </w:rPr>
        <w:t xml:space="preserve"> </w:t>
      </w:r>
      <w:r>
        <w:rPr>
          <w:lang w:val="en-US"/>
        </w:rPr>
        <w:t>ResNet</w:t>
      </w:r>
      <w:r w:rsidRPr="008D0433">
        <w:rPr>
          <w:lang w:val="en-US"/>
        </w:rPr>
        <w:t>:</w:t>
      </w:r>
    </w:p>
    <w:p w14:paraId="47E51F1A" w14:textId="77777777" w:rsidR="00DB657C" w:rsidRPr="008D0433" w:rsidRDefault="00DB657C" w:rsidP="00DB657C">
      <w:pPr>
        <w:pStyle w:val="14"/>
        <w:rPr>
          <w:lang w:val="en-US"/>
        </w:rPr>
      </w:pPr>
    </w:p>
    <w:p w14:paraId="3BE70B0D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>from torch import nn</w:t>
      </w:r>
    </w:p>
    <w:p w14:paraId="299FCD10" w14:textId="77777777" w:rsidR="00DB657C" w:rsidRPr="009E4C4F" w:rsidRDefault="00DB657C" w:rsidP="00DB657C">
      <w:pPr>
        <w:pStyle w:val="af8"/>
        <w:rPr>
          <w:lang w:val="en-US"/>
        </w:rPr>
      </w:pPr>
    </w:p>
    <w:p w14:paraId="728AA265" w14:textId="77777777" w:rsidR="00DB657C" w:rsidRPr="009E4C4F" w:rsidRDefault="00DB657C" w:rsidP="00DB657C">
      <w:pPr>
        <w:pStyle w:val="af8"/>
        <w:rPr>
          <w:lang w:val="en-US"/>
        </w:rPr>
      </w:pPr>
    </w:p>
    <w:p w14:paraId="4B84F6C0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>class model(nn.Module):</w:t>
      </w:r>
    </w:p>
    <w:p w14:paraId="46FAF98B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def __init__(self, params, *args):</w:t>
      </w:r>
    </w:p>
    <w:p w14:paraId="25442283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num_classes = int(params["num_classes"])</w:t>
      </w:r>
    </w:p>
    <w:p w14:paraId="41ECCD56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super(model, self).__init__()</w:t>
      </w:r>
    </w:p>
    <w:p w14:paraId="348E3C9A" w14:textId="77777777" w:rsidR="00DB657C" w:rsidRPr="009E4C4F" w:rsidRDefault="00DB657C" w:rsidP="00DB657C">
      <w:pPr>
        <w:pStyle w:val="af8"/>
        <w:rPr>
          <w:lang w:val="en-US"/>
        </w:rPr>
      </w:pPr>
    </w:p>
    <w:p w14:paraId="4FB7AA0C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self.conv1 = nn.Sequential(</w:t>
      </w:r>
    </w:p>
    <w:p w14:paraId="540380D9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    nn.Conv2d(in_channels=3, out_channels=64, kernel_size=3, padding=1),</w:t>
      </w:r>
    </w:p>
    <w:p w14:paraId="2572F3A7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    nn.BatchNorm2d(64),</w:t>
      </w:r>
    </w:p>
    <w:p w14:paraId="45FA19F2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    nn.ReLU(inplace=True)</w:t>
      </w:r>
    </w:p>
    <w:p w14:paraId="26C22F4F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)</w:t>
      </w:r>
    </w:p>
    <w:p w14:paraId="029DADBD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self.conv2 = nn.Sequential(</w:t>
      </w:r>
    </w:p>
    <w:p w14:paraId="761EDC6F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    nn.Conv2d(in_channels=64, out_channels=128, kernel_size=3, padding=1),</w:t>
      </w:r>
    </w:p>
    <w:p w14:paraId="18FB980C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    nn.BatchNorm2d(128),</w:t>
      </w:r>
    </w:p>
    <w:p w14:paraId="0704C95F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    nn.ReLU(inplace=True),</w:t>
      </w:r>
    </w:p>
    <w:p w14:paraId="5DAE0026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    nn.MaxPool2d(2)</w:t>
      </w:r>
    </w:p>
    <w:p w14:paraId="7748AC4F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)</w:t>
      </w:r>
    </w:p>
    <w:p w14:paraId="3A07523A" w14:textId="77777777" w:rsidR="00DB657C" w:rsidRPr="009E4C4F" w:rsidRDefault="00DB657C" w:rsidP="00DB657C">
      <w:pPr>
        <w:pStyle w:val="af8"/>
        <w:rPr>
          <w:lang w:val="en-US"/>
        </w:rPr>
      </w:pPr>
    </w:p>
    <w:p w14:paraId="45EA5AE7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self.res1 = nn.Sequential(nn.Sequential(</w:t>
      </w:r>
    </w:p>
    <w:p w14:paraId="4AAE35F8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    nn.Conv2d(in_channels=128, out_channels=128, kernel_size=3, padding=1),</w:t>
      </w:r>
    </w:p>
    <w:p w14:paraId="18595412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    nn.BatchNorm2d(128),</w:t>
      </w:r>
    </w:p>
    <w:p w14:paraId="35FAFC60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    nn.ReLU(inplace=True)</w:t>
      </w:r>
    </w:p>
    <w:p w14:paraId="78B0AD70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), nn.Sequential(</w:t>
      </w:r>
    </w:p>
    <w:p w14:paraId="2CFA953A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    nn.Conv2d(in_channels=128, out_channels=128, kernel_size=3, padding=1),</w:t>
      </w:r>
    </w:p>
    <w:p w14:paraId="243BAF82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    nn.BatchNorm2d(128),</w:t>
      </w:r>
    </w:p>
    <w:p w14:paraId="20C8D51C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    nn.ReLU(inplace=True))</w:t>
      </w:r>
    </w:p>
    <w:p w14:paraId="53A46691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)</w:t>
      </w:r>
    </w:p>
    <w:p w14:paraId="64FFA8E2" w14:textId="77777777" w:rsidR="00DB657C" w:rsidRPr="009E4C4F" w:rsidRDefault="00DB657C" w:rsidP="00DB657C">
      <w:pPr>
        <w:pStyle w:val="af8"/>
        <w:rPr>
          <w:lang w:val="en-US"/>
        </w:rPr>
      </w:pPr>
    </w:p>
    <w:p w14:paraId="3EFEC8A2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self.conv3 = nn.Sequential(</w:t>
      </w:r>
    </w:p>
    <w:p w14:paraId="4F63C338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    nn.Conv2d(in_channels=128, out_channels=256, kernel_size=3, padding=1),</w:t>
      </w:r>
    </w:p>
    <w:p w14:paraId="4145296A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    nn.BatchNorm2d(256),</w:t>
      </w:r>
    </w:p>
    <w:p w14:paraId="15529AD5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    nn.ReLU(inplace=True),</w:t>
      </w:r>
    </w:p>
    <w:p w14:paraId="1D0A9042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    nn.MaxPool2d(2)</w:t>
      </w:r>
    </w:p>
    <w:p w14:paraId="394CF444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)</w:t>
      </w:r>
    </w:p>
    <w:p w14:paraId="5843A8B2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self.conv4 = nn.Sequential(</w:t>
      </w:r>
    </w:p>
    <w:p w14:paraId="36ABA642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    nn.Conv2d(in_channels=256, out_channels=512, kernel_size=3, padding=1),</w:t>
      </w:r>
    </w:p>
    <w:p w14:paraId="7215F389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    nn.BatchNorm2d(512),</w:t>
      </w:r>
    </w:p>
    <w:p w14:paraId="4F2CCC80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    nn.ReLU(inplace=True),</w:t>
      </w:r>
    </w:p>
    <w:p w14:paraId="04AE1C8D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    nn.MaxPool2d(2)</w:t>
      </w:r>
    </w:p>
    <w:p w14:paraId="2689FCBB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)</w:t>
      </w:r>
    </w:p>
    <w:p w14:paraId="16B14B8E" w14:textId="77777777" w:rsidR="00DB657C" w:rsidRPr="009E4C4F" w:rsidRDefault="00DB657C" w:rsidP="00DB657C">
      <w:pPr>
        <w:pStyle w:val="af8"/>
        <w:rPr>
          <w:lang w:val="en-US"/>
        </w:rPr>
      </w:pPr>
    </w:p>
    <w:p w14:paraId="2AAC5437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self.res2 = nn.Sequential(nn.Sequential(</w:t>
      </w:r>
    </w:p>
    <w:p w14:paraId="30277C5A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    nn.Conv2d(in_channels=512, out_channels=512, kernel_size=3, padding=1),</w:t>
      </w:r>
    </w:p>
    <w:p w14:paraId="75DA4F46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    nn.BatchNorm2d(512),</w:t>
      </w:r>
    </w:p>
    <w:p w14:paraId="532034AD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    nn.ReLU(inplace=True)</w:t>
      </w:r>
    </w:p>
    <w:p w14:paraId="1591C19E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), nn.Sequential(</w:t>
      </w:r>
    </w:p>
    <w:p w14:paraId="13BD8C0A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    nn.Conv2d(in_channels=512, out_channels=512, kernel_size=3, padding=1),</w:t>
      </w:r>
    </w:p>
    <w:p w14:paraId="69B2139A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    nn.BatchNorm2d(512),</w:t>
      </w:r>
    </w:p>
    <w:p w14:paraId="6FA6EF15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    nn.ReLU(inplace=True))</w:t>
      </w:r>
    </w:p>
    <w:p w14:paraId="722EE74C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)</w:t>
      </w:r>
    </w:p>
    <w:p w14:paraId="0C6C3364" w14:textId="77777777" w:rsidR="00DB657C" w:rsidRPr="009E4C4F" w:rsidRDefault="00DB657C" w:rsidP="00DB657C">
      <w:pPr>
        <w:pStyle w:val="af8"/>
        <w:rPr>
          <w:lang w:val="en-US"/>
        </w:rPr>
      </w:pPr>
    </w:p>
    <w:p w14:paraId="2DFC42A5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self.classifier = nn.Sequential(</w:t>
      </w:r>
    </w:p>
    <w:p w14:paraId="41957A13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    nn.MaxPool2d(4),</w:t>
      </w:r>
    </w:p>
    <w:p w14:paraId="1E790558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    nn.Flatten(),</w:t>
      </w:r>
    </w:p>
    <w:p w14:paraId="23CEBDAA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    nn.Linear(512, num_classes)</w:t>
      </w:r>
    </w:p>
    <w:p w14:paraId="4D4EDB2E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)</w:t>
      </w:r>
    </w:p>
    <w:p w14:paraId="653B44EE" w14:textId="77777777" w:rsidR="00DB657C" w:rsidRPr="009E4C4F" w:rsidRDefault="00DB657C" w:rsidP="00DB657C">
      <w:pPr>
        <w:pStyle w:val="af8"/>
        <w:rPr>
          <w:lang w:val="en-US"/>
        </w:rPr>
      </w:pPr>
    </w:p>
    <w:p w14:paraId="2DD05AC5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def forward(self, x):</w:t>
      </w:r>
    </w:p>
    <w:p w14:paraId="2D36F828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x = self.conv1(x)</w:t>
      </w:r>
    </w:p>
    <w:p w14:paraId="30DAE00A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x = self.conv2(x)</w:t>
      </w:r>
    </w:p>
    <w:p w14:paraId="57D19A60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x = self.res1(x) + x</w:t>
      </w:r>
    </w:p>
    <w:p w14:paraId="1F1C3E4D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x = self.conv3(x)</w:t>
      </w:r>
    </w:p>
    <w:p w14:paraId="198ED941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x = self.conv4(x)</w:t>
      </w:r>
    </w:p>
    <w:p w14:paraId="18315ED1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x = self.res2(x) + x</w:t>
      </w:r>
    </w:p>
    <w:p w14:paraId="390F475A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x = self.classifier(x)</w:t>
      </w:r>
    </w:p>
    <w:p w14:paraId="1A310FDB" w14:textId="77777777" w:rsidR="00DB657C" w:rsidRPr="009E4C4F" w:rsidRDefault="00DB657C" w:rsidP="00DB657C">
      <w:pPr>
        <w:pStyle w:val="af8"/>
        <w:rPr>
          <w:lang w:val="en-US"/>
        </w:rPr>
      </w:pPr>
    </w:p>
    <w:p w14:paraId="6739F4F6" w14:textId="77777777" w:rsidR="00DB657C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return x</w:t>
      </w:r>
    </w:p>
    <w:p w14:paraId="3577683F" w14:textId="77777777" w:rsidR="00DB657C" w:rsidRPr="009E4C4F" w:rsidRDefault="00DB657C" w:rsidP="00DB657C">
      <w:pPr>
        <w:pStyle w:val="14"/>
        <w:rPr>
          <w:lang w:val="en-US"/>
        </w:rPr>
      </w:pPr>
    </w:p>
    <w:p w14:paraId="40E6FB6C" w14:textId="77777777" w:rsidR="00DB657C" w:rsidRPr="008D0433" w:rsidRDefault="00DB657C" w:rsidP="00DB657C">
      <w:pPr>
        <w:pStyle w:val="14"/>
        <w:rPr>
          <w:lang w:val="en-US"/>
        </w:rPr>
      </w:pPr>
      <w:r>
        <w:t>Код</w:t>
      </w:r>
      <w:r w:rsidRPr="008D0433">
        <w:rPr>
          <w:lang w:val="en-US"/>
        </w:rPr>
        <w:t xml:space="preserve"> </w:t>
      </w:r>
      <w:r>
        <w:t>функции</w:t>
      </w:r>
      <w:r w:rsidRPr="008D0433">
        <w:rPr>
          <w:lang w:val="en-US"/>
        </w:rPr>
        <w:t xml:space="preserve"> </w:t>
      </w:r>
      <w:r>
        <w:rPr>
          <w:lang w:val="en-US"/>
        </w:rPr>
        <w:t>Dataloader</w:t>
      </w:r>
      <w:r w:rsidRPr="008D0433">
        <w:rPr>
          <w:lang w:val="en-US"/>
        </w:rPr>
        <w:t>:</w:t>
      </w:r>
    </w:p>
    <w:p w14:paraId="78484376" w14:textId="77777777" w:rsidR="00DB657C" w:rsidRDefault="00DB657C" w:rsidP="00DB657C">
      <w:pPr>
        <w:pStyle w:val="14"/>
        <w:rPr>
          <w:lang w:val="en-US"/>
        </w:rPr>
      </w:pPr>
    </w:p>
    <w:p w14:paraId="0750EEEC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>import torch</w:t>
      </w:r>
    </w:p>
    <w:p w14:paraId="46EA7A53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>import numpy as np</w:t>
      </w:r>
    </w:p>
    <w:p w14:paraId="2C638A89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>import torchvision.transforms as transforms</w:t>
      </w:r>
    </w:p>
    <w:p w14:paraId="01C66F15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>import torchvision.datasets as datasets</w:t>
      </w:r>
    </w:p>
    <w:p w14:paraId="34A02CC8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>from torch.utils.data.sampler import SubsetRandomSampler</w:t>
      </w:r>
    </w:p>
    <w:p w14:paraId="7FE2B851" w14:textId="77777777" w:rsidR="00DB657C" w:rsidRPr="009E4C4F" w:rsidRDefault="00DB657C" w:rsidP="00DB657C">
      <w:pPr>
        <w:pStyle w:val="af8"/>
        <w:rPr>
          <w:lang w:val="en-US"/>
        </w:rPr>
      </w:pPr>
    </w:p>
    <w:p w14:paraId="37C5ED18" w14:textId="77777777" w:rsidR="00DB657C" w:rsidRPr="009E4C4F" w:rsidRDefault="00DB657C" w:rsidP="00DB657C">
      <w:pPr>
        <w:pStyle w:val="af8"/>
        <w:rPr>
          <w:lang w:val="en-US"/>
        </w:rPr>
      </w:pPr>
    </w:p>
    <w:p w14:paraId="3F257A53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>def dataloader(params):</w:t>
      </w:r>
    </w:p>
    <w:p w14:paraId="1BD29C5E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size = int(params['batch_size'])</w:t>
      </w:r>
    </w:p>
    <w:p w14:paraId="79C5904C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valid_size = float(params['valid_size'])</w:t>
      </w:r>
    </w:p>
    <w:p w14:paraId="2B3D9EC2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download_dataset = bool(params['download_dataset'])</w:t>
      </w:r>
    </w:p>
    <w:p w14:paraId="760048B9" w14:textId="77777777" w:rsidR="00DB657C" w:rsidRPr="009E4C4F" w:rsidRDefault="00DB657C" w:rsidP="00DB657C">
      <w:pPr>
        <w:pStyle w:val="af8"/>
        <w:rPr>
          <w:lang w:val="en-US"/>
        </w:rPr>
      </w:pPr>
    </w:p>
    <w:p w14:paraId="03F2CFA8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transform = transforms.Compose([transforms.ToTensor(),</w:t>
      </w:r>
    </w:p>
    <w:p w14:paraId="1515099F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                            transforms.Normalize((0.5, 0.5, 0.5), (0.5, 0.5, 0.5)),</w:t>
      </w:r>
    </w:p>
    <w:p w14:paraId="631EC4F8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                            transforms.RandomCrop(32, padding=4, padding_mode='reflect'),</w:t>
      </w:r>
    </w:p>
    <w:p w14:paraId="2E773E61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                            transforms.RandomHorizontalFlip()])</w:t>
      </w:r>
    </w:p>
    <w:p w14:paraId="2FA0D260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trainset = datasets.CIFAR10(root='./data', train=True,</w:t>
      </w:r>
    </w:p>
    <w:p w14:paraId="47B37D20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                        download=download_dataset, transform=transform)</w:t>
      </w:r>
    </w:p>
    <w:p w14:paraId="4BD3FCB5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validationset = datasets.CIFAR10(</w:t>
      </w:r>
    </w:p>
    <w:p w14:paraId="1E927B8E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root='./data', train=True, download=download_dataset, transform=transform)</w:t>
      </w:r>
    </w:p>
    <w:p w14:paraId="749ABB38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testset = datasets.CIFAR10(root='./data', train=False,</w:t>
      </w:r>
    </w:p>
    <w:p w14:paraId="6F0D3BDE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                       download=download_dataset, transform=transform)</w:t>
      </w:r>
    </w:p>
    <w:p w14:paraId="69BE9C79" w14:textId="77777777" w:rsidR="00DB657C" w:rsidRPr="009E4C4F" w:rsidRDefault="00DB657C" w:rsidP="00DB657C">
      <w:pPr>
        <w:pStyle w:val="af8"/>
        <w:rPr>
          <w:lang w:val="en-US"/>
        </w:rPr>
      </w:pPr>
    </w:p>
    <w:p w14:paraId="5085AC4B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num_train = len(trainset)</w:t>
      </w:r>
    </w:p>
    <w:p w14:paraId="332F8706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indices = list(range(num_train))</w:t>
      </w:r>
    </w:p>
    <w:p w14:paraId="415BB97C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split = int(np.floor(valid_size * num_train))</w:t>
      </w:r>
    </w:p>
    <w:p w14:paraId="76E7AEBF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train_idx, valid_idx = indices[split:], indices[:split]</w:t>
      </w:r>
    </w:p>
    <w:p w14:paraId="3127DA63" w14:textId="77777777" w:rsidR="00DB657C" w:rsidRPr="009E4C4F" w:rsidRDefault="00DB657C" w:rsidP="00DB657C">
      <w:pPr>
        <w:pStyle w:val="af8"/>
        <w:rPr>
          <w:lang w:val="en-US"/>
        </w:rPr>
      </w:pPr>
    </w:p>
    <w:p w14:paraId="60F1CB53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TRAIN_SAMPLER = SubsetRandomSampler(train_idx)</w:t>
      </w:r>
    </w:p>
    <w:p w14:paraId="3712144E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VALID_SAMPLER = SubsetRandomSampler(valid_idx)</w:t>
      </w:r>
    </w:p>
    <w:p w14:paraId="4BA1D66B" w14:textId="77777777" w:rsidR="00DB657C" w:rsidRPr="009E4C4F" w:rsidRDefault="00DB657C" w:rsidP="00DB657C">
      <w:pPr>
        <w:pStyle w:val="af8"/>
        <w:rPr>
          <w:lang w:val="en-US"/>
        </w:rPr>
      </w:pPr>
    </w:p>
    <w:p w14:paraId="1AAB97CC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NUM_WORKERS = 2</w:t>
      </w:r>
    </w:p>
    <w:p w14:paraId="43EB272E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trainloader = torch.utils.data.DataLoader(</w:t>
      </w:r>
    </w:p>
    <w:p w14:paraId="2F4AE0C9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trainset, batch_size=size,</w:t>
      </w:r>
    </w:p>
    <w:p w14:paraId="669E4706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sampler=TRAIN_SAMPLER, num_workers=NUM_WORKERS</w:t>
      </w:r>
    </w:p>
    <w:p w14:paraId="6117A05F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)</w:t>
      </w:r>
    </w:p>
    <w:p w14:paraId="62704BA1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validloader = torch.utils.data.DataLoader(</w:t>
      </w:r>
    </w:p>
    <w:p w14:paraId="091247A4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validationset, batch_size=size,</w:t>
      </w:r>
    </w:p>
    <w:p w14:paraId="1D53247D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sampler=VALID_SAMPLER, num_workers=NUM_WORKERS</w:t>
      </w:r>
    </w:p>
    <w:p w14:paraId="19AB94F2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)</w:t>
      </w:r>
    </w:p>
    <w:p w14:paraId="667DD0F8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testloader = torch.utils.data.DataLoader(</w:t>
      </w:r>
    </w:p>
    <w:p w14:paraId="03C697C2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testset, batch_size=size, num_workers=NUM_WORKERS</w:t>
      </w:r>
    </w:p>
    <w:p w14:paraId="74B8A2E6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)</w:t>
      </w:r>
    </w:p>
    <w:p w14:paraId="6A4E3EF3" w14:textId="77777777" w:rsidR="00DB657C" w:rsidRPr="009E4C4F" w:rsidRDefault="00DB657C" w:rsidP="00DB657C">
      <w:pPr>
        <w:pStyle w:val="af8"/>
        <w:rPr>
          <w:lang w:val="en-US"/>
        </w:rPr>
      </w:pPr>
    </w:p>
    <w:p w14:paraId="56D1D19C" w14:textId="77777777" w:rsidR="00DB657C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return trainloader, validloader, testloader, len(TRAIN_SAMPLER), len(VALID_SAMPLER)</w:t>
      </w:r>
    </w:p>
    <w:p w14:paraId="4A6325A3" w14:textId="77777777" w:rsidR="00DB657C" w:rsidRDefault="00DB657C" w:rsidP="00DB657C">
      <w:pPr>
        <w:pStyle w:val="14"/>
        <w:rPr>
          <w:lang w:val="en-US"/>
        </w:rPr>
      </w:pPr>
    </w:p>
    <w:p w14:paraId="58A7C17E" w14:textId="77777777" w:rsidR="00DB657C" w:rsidRPr="008D0433" w:rsidRDefault="00DB657C" w:rsidP="00DB657C">
      <w:pPr>
        <w:pStyle w:val="14"/>
        <w:rPr>
          <w:lang w:val="en-US"/>
        </w:rPr>
      </w:pPr>
      <w:r>
        <w:t>Код</w:t>
      </w:r>
      <w:r w:rsidRPr="008D0433">
        <w:rPr>
          <w:lang w:val="en-US"/>
        </w:rPr>
        <w:t xml:space="preserve"> </w:t>
      </w:r>
      <w:r>
        <w:t>функции</w:t>
      </w:r>
      <w:r w:rsidRPr="008D0433">
        <w:rPr>
          <w:lang w:val="en-US"/>
        </w:rPr>
        <w:t xml:space="preserve"> </w:t>
      </w:r>
      <w:r>
        <w:rPr>
          <w:lang w:val="en-US"/>
        </w:rPr>
        <w:t>Train</w:t>
      </w:r>
      <w:r w:rsidRPr="008D0433">
        <w:rPr>
          <w:lang w:val="en-US"/>
        </w:rPr>
        <w:t>:</w:t>
      </w:r>
    </w:p>
    <w:p w14:paraId="36B6F277" w14:textId="77777777" w:rsidR="00DB657C" w:rsidRDefault="00DB657C" w:rsidP="00DB657C">
      <w:pPr>
        <w:pStyle w:val="14"/>
        <w:rPr>
          <w:lang w:val="en-US"/>
        </w:rPr>
      </w:pPr>
    </w:p>
    <w:p w14:paraId="23808417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>import numpy as np</w:t>
      </w:r>
    </w:p>
    <w:p w14:paraId="14583D6D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>import os</w:t>
      </w:r>
    </w:p>
    <w:p w14:paraId="183934A0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>import torch</w:t>
      </w:r>
    </w:p>
    <w:p w14:paraId="65A4902D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>import time</w:t>
      </w:r>
    </w:p>
    <w:p w14:paraId="753BF512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>from tqdm import tqdm</w:t>
      </w:r>
    </w:p>
    <w:p w14:paraId="1835B4DE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>from torch import nn, optim</w:t>
      </w:r>
    </w:p>
    <w:p w14:paraId="5F686FE7" w14:textId="77777777" w:rsidR="00DB657C" w:rsidRPr="009E4C4F" w:rsidRDefault="00DB657C" w:rsidP="00DB657C">
      <w:pPr>
        <w:pStyle w:val="af8"/>
        <w:rPr>
          <w:lang w:val="en-US"/>
        </w:rPr>
      </w:pPr>
    </w:p>
    <w:p w14:paraId="4499E728" w14:textId="77777777" w:rsidR="00DB657C" w:rsidRPr="009E4C4F" w:rsidRDefault="00DB657C" w:rsidP="00DB657C">
      <w:pPr>
        <w:pStyle w:val="af8"/>
        <w:rPr>
          <w:lang w:val="en-US"/>
        </w:rPr>
      </w:pPr>
    </w:p>
    <w:p w14:paraId="5F45B522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>def train(params, *args):</w:t>
      </w:r>
    </w:p>
    <w:p w14:paraId="1042BDC2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net, valid_loader, train_loader, train_len, valid_len = args</w:t>
      </w:r>
    </w:p>
    <w:p w14:paraId="6B767E3C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num_epochs = int(params['num_epochs'])</w:t>
      </w:r>
    </w:p>
    <w:p w14:paraId="3BD5BDEE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model_name = params['model_name']</w:t>
      </w:r>
    </w:p>
    <w:p w14:paraId="11E4304D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device = torch.device("cuda" if torch.cuda.is_available() else "cpu")</w:t>
      </w:r>
    </w:p>
    <w:p w14:paraId="7A1DAF78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net.to(device)</w:t>
      </w:r>
    </w:p>
    <w:p w14:paraId="5FE182F5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criterion = nn.CrossEntropyLoss()</w:t>
      </w:r>
    </w:p>
    <w:p w14:paraId="6969CE4A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optimizer = optim.Adam(</w:t>
      </w:r>
    </w:p>
    <w:p w14:paraId="1B1BCC32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net.parameters(),</w:t>
      </w:r>
    </w:p>
    <w:p w14:paraId="14754F71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lr=float(params['learning_rate']),</w:t>
      </w:r>
    </w:p>
    <w:p w14:paraId="73755B25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betas=(float(params['beta1']), float(params['beta2'])),</w:t>
      </w:r>
    </w:p>
    <w:p w14:paraId="78368403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amsgrad=bool(params['amsgrad']),</w:t>
      </w:r>
    </w:p>
    <w:p w14:paraId="5E7364BE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)</w:t>
      </w:r>
    </w:p>
    <w:p w14:paraId="0BECBE65" w14:textId="77777777" w:rsidR="00DB657C" w:rsidRPr="009E4C4F" w:rsidRDefault="00DB657C" w:rsidP="00DB657C">
      <w:pPr>
        <w:pStyle w:val="af8"/>
        <w:rPr>
          <w:lang w:val="en-US"/>
        </w:rPr>
      </w:pPr>
    </w:p>
    <w:p w14:paraId="1450D55A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train_loss_list = []</w:t>
      </w:r>
    </w:p>
    <w:p w14:paraId="7C159B0F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accuracy_list = []</w:t>
      </w:r>
    </w:p>
    <w:p w14:paraId="63EA8595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valid_loss_list = []</w:t>
      </w:r>
    </w:p>
    <w:p w14:paraId="37139E24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time_list = []</w:t>
      </w:r>
    </w:p>
    <w:p w14:paraId="06A68BF8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valid_loss_min = np.Inf</w:t>
      </w:r>
    </w:p>
    <w:p w14:paraId="3E54681C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print('\n----------- Start Training -----------')</w:t>
      </w:r>
    </w:p>
    <w:p w14:paraId="472ACACB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print(f'Model: {model_name} \tEpochs: {num_epochs}')</w:t>
      </w:r>
    </w:p>
    <w:p w14:paraId="4FB2B8AB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startTime = time.time()</w:t>
      </w:r>
    </w:p>
    <w:p w14:paraId="166359AE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for epoch in tqdm(range(num_epochs)):</w:t>
      </w:r>
    </w:p>
    <w:p w14:paraId="7C742EB7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train_loss = 0.0</w:t>
      </w:r>
    </w:p>
    <w:p w14:paraId="10311FC4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net.train()</w:t>
      </w:r>
    </w:p>
    <w:p w14:paraId="479C4A4A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for inputs, labels in train_loader:</w:t>
      </w:r>
    </w:p>
    <w:p w14:paraId="51DAD98A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    inputs, labels = inputs.to(device), labels.to(device)</w:t>
      </w:r>
    </w:p>
    <w:p w14:paraId="53D8691C" w14:textId="77777777" w:rsidR="00DB657C" w:rsidRPr="009E4C4F" w:rsidRDefault="00DB657C" w:rsidP="00DB657C">
      <w:pPr>
        <w:pStyle w:val="af8"/>
        <w:rPr>
          <w:lang w:val="en-US"/>
        </w:rPr>
      </w:pPr>
    </w:p>
    <w:p w14:paraId="3045392E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    optimizer.zero_grad()</w:t>
      </w:r>
    </w:p>
    <w:p w14:paraId="6AAF63AA" w14:textId="77777777" w:rsidR="00DB657C" w:rsidRPr="009E4C4F" w:rsidRDefault="00DB657C" w:rsidP="00DB657C">
      <w:pPr>
        <w:pStyle w:val="af8"/>
        <w:rPr>
          <w:lang w:val="en-US"/>
        </w:rPr>
      </w:pPr>
    </w:p>
    <w:p w14:paraId="658F554F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    outputs = net(inputs)</w:t>
      </w:r>
    </w:p>
    <w:p w14:paraId="46C8AEC3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    loss = criterion(outputs, labels)</w:t>
      </w:r>
    </w:p>
    <w:p w14:paraId="1BE53A5F" w14:textId="77777777" w:rsidR="00DB657C" w:rsidRPr="009E4C4F" w:rsidRDefault="00DB657C" w:rsidP="00DB657C">
      <w:pPr>
        <w:pStyle w:val="af8"/>
        <w:rPr>
          <w:lang w:val="en-US"/>
        </w:rPr>
      </w:pPr>
    </w:p>
    <w:p w14:paraId="43FD0596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    loss.backward()</w:t>
      </w:r>
    </w:p>
    <w:p w14:paraId="5CCC125F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    optimizer.step()</w:t>
      </w:r>
    </w:p>
    <w:p w14:paraId="1BE9C046" w14:textId="77777777" w:rsidR="00DB657C" w:rsidRPr="009E4C4F" w:rsidRDefault="00DB657C" w:rsidP="00DB657C">
      <w:pPr>
        <w:pStyle w:val="af8"/>
        <w:rPr>
          <w:lang w:val="en-US"/>
        </w:rPr>
      </w:pPr>
    </w:p>
    <w:p w14:paraId="7181F746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    train_loss += loss.item() * inputs.size(0)</w:t>
      </w:r>
    </w:p>
    <w:p w14:paraId="21F81AF6" w14:textId="77777777" w:rsidR="00DB657C" w:rsidRPr="009E4C4F" w:rsidRDefault="00DB657C" w:rsidP="00DB657C">
      <w:pPr>
        <w:pStyle w:val="af8"/>
        <w:rPr>
          <w:lang w:val="en-US"/>
        </w:rPr>
      </w:pPr>
    </w:p>
    <w:p w14:paraId="462F23D0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correct = 0</w:t>
      </w:r>
    </w:p>
    <w:p w14:paraId="197DB13D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valid_loss = 0.0</w:t>
      </w:r>
    </w:p>
    <w:p w14:paraId="0605405D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net.eval()</w:t>
      </w:r>
    </w:p>
    <w:p w14:paraId="1282E30A" w14:textId="77777777" w:rsidR="00DB657C" w:rsidRPr="009E4C4F" w:rsidRDefault="00DB657C" w:rsidP="00DB657C">
      <w:pPr>
        <w:pStyle w:val="af8"/>
        <w:rPr>
          <w:lang w:val="en-US"/>
        </w:rPr>
      </w:pPr>
    </w:p>
    <w:p w14:paraId="424CB366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if valid_len != 0:</w:t>
      </w:r>
    </w:p>
    <w:p w14:paraId="138B35CF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    for inputs, labels in valid_loader:</w:t>
      </w:r>
    </w:p>
    <w:p w14:paraId="5E9C134D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        with torch.no_grad():</w:t>
      </w:r>
    </w:p>
    <w:p w14:paraId="249D474B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            inputs, labels = inputs.to(device), labels.to(device)</w:t>
      </w:r>
    </w:p>
    <w:p w14:paraId="40C4C550" w14:textId="77777777" w:rsidR="00DB657C" w:rsidRPr="009E4C4F" w:rsidRDefault="00DB657C" w:rsidP="00DB657C">
      <w:pPr>
        <w:pStyle w:val="af8"/>
        <w:rPr>
          <w:lang w:val="en-US"/>
        </w:rPr>
      </w:pPr>
    </w:p>
    <w:p w14:paraId="57D26953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            outputs = net(inputs)</w:t>
      </w:r>
    </w:p>
    <w:p w14:paraId="3E1F7822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            loss = criterion(outputs, labels)</w:t>
      </w:r>
    </w:p>
    <w:p w14:paraId="5850882B" w14:textId="77777777" w:rsidR="00DB657C" w:rsidRPr="009E4C4F" w:rsidRDefault="00DB657C" w:rsidP="00DB657C">
      <w:pPr>
        <w:pStyle w:val="af8"/>
        <w:rPr>
          <w:lang w:val="en-US"/>
        </w:rPr>
      </w:pPr>
    </w:p>
    <w:p w14:paraId="2484AEF7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            valid_loss += loss.item() * inputs.size(0)</w:t>
      </w:r>
    </w:p>
    <w:p w14:paraId="11390F4D" w14:textId="77777777" w:rsidR="00DB657C" w:rsidRPr="009E4C4F" w:rsidRDefault="00DB657C" w:rsidP="00DB657C">
      <w:pPr>
        <w:pStyle w:val="af8"/>
        <w:rPr>
          <w:lang w:val="en-US"/>
        </w:rPr>
      </w:pPr>
    </w:p>
    <w:p w14:paraId="550CC115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            predicted = torch.max(outputs.data, 1)[1]</w:t>
      </w:r>
    </w:p>
    <w:p w14:paraId="655820BD" w14:textId="77777777" w:rsidR="00DB657C" w:rsidRPr="009E4C4F" w:rsidRDefault="00DB657C" w:rsidP="00DB657C">
      <w:pPr>
        <w:pStyle w:val="af8"/>
        <w:rPr>
          <w:lang w:val="en-US"/>
        </w:rPr>
      </w:pPr>
    </w:p>
    <w:p w14:paraId="00ECD1E6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            correct += (predicted == labels).sum().item()</w:t>
      </w:r>
    </w:p>
    <w:p w14:paraId="183D12DD" w14:textId="77777777" w:rsidR="00DB657C" w:rsidRPr="009E4C4F" w:rsidRDefault="00DB657C" w:rsidP="00DB657C">
      <w:pPr>
        <w:pStyle w:val="af8"/>
        <w:rPr>
          <w:lang w:val="en-US"/>
        </w:rPr>
      </w:pPr>
    </w:p>
    <w:p w14:paraId="7A096580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train_loss = train_loss / train_len</w:t>
      </w:r>
    </w:p>
    <w:p w14:paraId="5587D433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valid_loss = valid_loss / valid_len</w:t>
      </w:r>
    </w:p>
    <w:p w14:paraId="56E491F3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accuracy = correct / valid_len</w:t>
      </w:r>
    </w:p>
    <w:p w14:paraId="19C006EC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endTime = time.time()</w:t>
      </w:r>
    </w:p>
    <w:p w14:paraId="76D657EF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time_list.append(endTime - startTime)</w:t>
      </w:r>
    </w:p>
    <w:p w14:paraId="17F8619D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train_loss_list.append(train_loss)</w:t>
      </w:r>
    </w:p>
    <w:p w14:paraId="2EC58C31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accuracy_list.append(accuracy)</w:t>
      </w:r>
    </w:p>
    <w:p w14:paraId="6BA00A91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valid_loss_list.append(valid_loss)</w:t>
      </w:r>
    </w:p>
    <w:p w14:paraId="75C2438D" w14:textId="77777777" w:rsidR="00DB657C" w:rsidRPr="009E4C4F" w:rsidRDefault="00DB657C" w:rsidP="00DB657C">
      <w:pPr>
        <w:pStyle w:val="af8"/>
        <w:rPr>
          <w:lang w:val="en-US"/>
        </w:rPr>
      </w:pPr>
    </w:p>
    <w:p w14:paraId="38A66133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print(</w:t>
      </w:r>
    </w:p>
    <w:p w14:paraId="61EBA76F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    f'Epoch: {epoch + 1} \tTraining Loss: {train_loss:.6f} \t'</w:t>
      </w:r>
    </w:p>
    <w:p w14:paraId="28833939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    f'Validation Loss: {valid_loss:.6f} \t'</w:t>
      </w:r>
    </w:p>
    <w:p w14:paraId="4D3708C3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    f'Validation Accuracy: {accuracy:.6f}'</w:t>
      </w:r>
    </w:p>
    <w:p w14:paraId="5357FE80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)</w:t>
      </w:r>
    </w:p>
    <w:p w14:paraId="71CB5049" w14:textId="77777777" w:rsidR="00DB657C" w:rsidRPr="009E4C4F" w:rsidRDefault="00DB657C" w:rsidP="00DB657C">
      <w:pPr>
        <w:pStyle w:val="af8"/>
        <w:rPr>
          <w:lang w:val="en-US"/>
        </w:rPr>
      </w:pPr>
    </w:p>
    <w:p w14:paraId="1FD3EDEB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save_dir = os.getcwd() + '\\save_models\\'</w:t>
      </w:r>
    </w:p>
    <w:p w14:paraId="205B0B58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file_name = model_name + str(num_epochs) + '.pt'</w:t>
      </w:r>
    </w:p>
    <w:p w14:paraId="5FCEE092" w14:textId="77777777" w:rsidR="00DB657C" w:rsidRPr="009E4C4F" w:rsidRDefault="00DB657C" w:rsidP="00DB657C">
      <w:pPr>
        <w:pStyle w:val="af8"/>
        <w:rPr>
          <w:lang w:val="en-US"/>
        </w:rPr>
      </w:pPr>
    </w:p>
    <w:p w14:paraId="1E8A2452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if not os.path.exists(save_dir):</w:t>
      </w:r>
    </w:p>
    <w:p w14:paraId="34A02B1E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    os.makedirs(save_dir)</w:t>
      </w:r>
    </w:p>
    <w:p w14:paraId="7FA2E2C1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torch.save(net.state_dict(), save_dir + file_name)</w:t>
      </w:r>
    </w:p>
    <w:p w14:paraId="26E2038C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valid_loss_min = valid_loss</w:t>
      </w:r>
    </w:p>
    <w:p w14:paraId="47AEC808" w14:textId="77777777" w:rsidR="00DB657C" w:rsidRPr="009E4C4F" w:rsidRDefault="00DB657C" w:rsidP="00DB657C">
      <w:pPr>
        <w:pStyle w:val="af8"/>
        <w:rPr>
          <w:lang w:val="en-US"/>
        </w:rPr>
      </w:pPr>
    </w:p>
    <w:p w14:paraId="173CC143" w14:textId="77777777" w:rsidR="00DB657C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return train_loss_list, accuracy_list, valid_loss_list, time_list</w:t>
      </w:r>
    </w:p>
    <w:p w14:paraId="10CEDF77" w14:textId="77777777" w:rsidR="00DB657C" w:rsidRDefault="00DB657C" w:rsidP="00DB657C">
      <w:pPr>
        <w:pStyle w:val="14"/>
        <w:rPr>
          <w:lang w:val="en-US"/>
        </w:rPr>
      </w:pPr>
    </w:p>
    <w:p w14:paraId="6B5F8D94" w14:textId="77777777" w:rsidR="00DB657C" w:rsidRPr="008D0433" w:rsidRDefault="00DB657C" w:rsidP="00DB657C">
      <w:pPr>
        <w:pStyle w:val="14"/>
        <w:rPr>
          <w:lang w:val="en-US"/>
        </w:rPr>
      </w:pPr>
      <w:r>
        <w:t>Код</w:t>
      </w:r>
      <w:r w:rsidRPr="008D0433">
        <w:rPr>
          <w:lang w:val="en-US"/>
        </w:rPr>
        <w:t xml:space="preserve"> </w:t>
      </w:r>
      <w:r>
        <w:t>функции</w:t>
      </w:r>
      <w:r w:rsidRPr="008D0433">
        <w:rPr>
          <w:lang w:val="en-US"/>
        </w:rPr>
        <w:t xml:space="preserve"> </w:t>
      </w:r>
      <w:r>
        <w:rPr>
          <w:lang w:val="en-US"/>
        </w:rPr>
        <w:t>Predict</w:t>
      </w:r>
      <w:r w:rsidRPr="008D0433">
        <w:rPr>
          <w:lang w:val="en-US"/>
        </w:rPr>
        <w:t>:</w:t>
      </w:r>
    </w:p>
    <w:p w14:paraId="4BC74D31" w14:textId="77777777" w:rsidR="00DB657C" w:rsidRDefault="00DB657C" w:rsidP="00DB657C">
      <w:pPr>
        <w:pStyle w:val="14"/>
        <w:rPr>
          <w:lang w:val="en-US"/>
        </w:rPr>
      </w:pPr>
    </w:p>
    <w:p w14:paraId="37E93654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>import torch</w:t>
      </w:r>
    </w:p>
    <w:p w14:paraId="08D61314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>from PIL import Image</w:t>
      </w:r>
    </w:p>
    <w:p w14:paraId="17A6A296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>import numpy as np</w:t>
      </w:r>
    </w:p>
    <w:p w14:paraId="6EB8106F" w14:textId="77777777" w:rsidR="00DB657C" w:rsidRPr="009E4C4F" w:rsidRDefault="00DB657C" w:rsidP="00DB657C">
      <w:pPr>
        <w:pStyle w:val="af8"/>
        <w:rPr>
          <w:lang w:val="en-US"/>
        </w:rPr>
      </w:pPr>
    </w:p>
    <w:p w14:paraId="265B5827" w14:textId="77777777" w:rsidR="00DB657C" w:rsidRPr="009E4C4F" w:rsidRDefault="00DB657C" w:rsidP="00DB657C">
      <w:pPr>
        <w:pStyle w:val="af8"/>
        <w:rPr>
          <w:lang w:val="en-US"/>
        </w:rPr>
      </w:pPr>
    </w:p>
    <w:p w14:paraId="1951A451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>def predict(params, *args):</w:t>
      </w:r>
    </w:p>
    <w:p w14:paraId="6C196A3A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net, test_loader = args</w:t>
      </w:r>
    </w:p>
    <w:p w14:paraId="260D12C1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</w:t>
      </w:r>
      <w:r>
        <w:rPr>
          <w:lang w:val="en-US"/>
        </w:rPr>
        <w:t>save</w:t>
      </w:r>
      <w:r w:rsidRPr="009E4C4F">
        <w:rPr>
          <w:lang w:val="en-US"/>
        </w:rPr>
        <w:t>_path = params['</w:t>
      </w:r>
      <w:r>
        <w:rPr>
          <w:lang w:val="en-US"/>
        </w:rPr>
        <w:t>save</w:t>
      </w:r>
      <w:r w:rsidRPr="009E4C4F">
        <w:rPr>
          <w:lang w:val="en-US"/>
        </w:rPr>
        <w:t>_path']</w:t>
      </w:r>
    </w:p>
    <w:p w14:paraId="5E954E4D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device = torch.device("cuda" if torch.cuda.is_available() else "cpu")</w:t>
      </w:r>
    </w:p>
    <w:p w14:paraId="20E9D829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net.to(device)</w:t>
      </w:r>
    </w:p>
    <w:p w14:paraId="46165DDB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print('\n----------- Start Predicting -----------')</w:t>
      </w:r>
    </w:p>
    <w:p w14:paraId="631B86E7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net.eval()</w:t>
      </w:r>
    </w:p>
    <w:p w14:paraId="32133EC9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idx = 1</w:t>
      </w:r>
    </w:p>
    <w:p w14:paraId="275C69F5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for inputs, labels in test_loader:</w:t>
      </w:r>
    </w:p>
    <w:p w14:paraId="1F5993AE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with torch.no_grad():</w:t>
      </w:r>
    </w:p>
    <w:p w14:paraId="4A832C1D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    inputs, labels = inputs.to(device), labels.to(device)</w:t>
      </w:r>
    </w:p>
    <w:p w14:paraId="25402D54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    outputs = net(inputs)</w:t>
      </w:r>
    </w:p>
    <w:p w14:paraId="2A17AC5C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    predicted = torch.max(outputs.data, 1)[1]</w:t>
      </w:r>
    </w:p>
    <w:p w14:paraId="693C0BC7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    print(predicted)</w:t>
      </w:r>
    </w:p>
    <w:p w14:paraId="3F9CC0A3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    for i, (inp, label) in enumerate(zip(inputs, labels)):</w:t>
      </w:r>
    </w:p>
    <w:p w14:paraId="7B9703E7" w14:textId="77777777" w:rsidR="00DB657C" w:rsidRPr="009E4C4F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 xml:space="preserve">                image = inp.cpu().numpy()  # добавлено преобразование tensor -&gt; ndarray</w:t>
      </w:r>
    </w:p>
    <w:p w14:paraId="6B7DBB30" w14:textId="77777777" w:rsidR="00DB657C" w:rsidRPr="009E4C4F" w:rsidRDefault="00DB657C" w:rsidP="00DB657C">
      <w:pPr>
        <w:pStyle w:val="af8"/>
      </w:pPr>
      <w:r w:rsidRPr="009E4C4F">
        <w:rPr>
          <w:lang w:val="en-US"/>
        </w:rPr>
        <w:t xml:space="preserve">                image</w:t>
      </w:r>
      <w:r w:rsidRPr="009E4C4F">
        <w:t xml:space="preserve"> = </w:t>
      </w:r>
      <w:r w:rsidRPr="009E4C4F">
        <w:rPr>
          <w:lang w:val="en-US"/>
        </w:rPr>
        <w:t>image</w:t>
      </w:r>
      <w:r w:rsidRPr="009E4C4F">
        <w:t>.</w:t>
      </w:r>
      <w:r w:rsidRPr="009E4C4F">
        <w:rPr>
          <w:lang w:val="en-US"/>
        </w:rPr>
        <w:t>transpose</w:t>
      </w:r>
      <w:r w:rsidRPr="009E4C4F">
        <w:t xml:space="preserve">((1, 2, 0))  # Если порядок каналов </w:t>
      </w:r>
      <w:r w:rsidRPr="009E4C4F">
        <w:rPr>
          <w:lang w:val="en-US"/>
        </w:rPr>
        <w:t>RGB</w:t>
      </w:r>
      <w:r w:rsidRPr="009E4C4F">
        <w:t>, эта строка не нужна</w:t>
      </w:r>
    </w:p>
    <w:p w14:paraId="51830D75" w14:textId="77777777" w:rsidR="00DB657C" w:rsidRDefault="00DB657C" w:rsidP="00DB657C">
      <w:pPr>
        <w:pStyle w:val="af8"/>
        <w:rPr>
          <w:lang w:val="en-US"/>
        </w:rPr>
      </w:pPr>
      <w:r w:rsidRPr="009E4C4F">
        <w:t xml:space="preserve">                </w:t>
      </w:r>
      <w:r w:rsidRPr="009E4C4F">
        <w:rPr>
          <w:lang w:val="en-US"/>
        </w:rPr>
        <w:t>image = Image.fromarray((image * 255).astype(np.uint8))</w:t>
      </w:r>
    </w:p>
    <w:p w14:paraId="2BA8266F" w14:textId="77777777" w:rsidR="00DB657C" w:rsidRDefault="00DB657C" w:rsidP="00DB657C">
      <w:pPr>
        <w:pStyle w:val="af8"/>
        <w:rPr>
          <w:lang w:val="en-US"/>
        </w:rPr>
      </w:pPr>
      <w:r w:rsidRPr="009E4C4F">
        <w:rPr>
          <w:lang w:val="en-US"/>
        </w:rPr>
        <w:t>image.save(</w:t>
      </w:r>
      <w:r>
        <w:rPr>
          <w:lang w:val="en-US"/>
        </w:rPr>
        <w:t>save</w:t>
      </w:r>
      <w:r w:rsidRPr="009E4C4F">
        <w:rPr>
          <w:lang w:val="en-US"/>
        </w:rPr>
        <w:t>_path + f'\\image_{idx}.png')</w:t>
      </w:r>
    </w:p>
    <w:p w14:paraId="6CD73D7F" w14:textId="77777777" w:rsidR="00DB657C" w:rsidRDefault="00DB657C" w:rsidP="00DB657C">
      <w:pPr>
        <w:pStyle w:val="14"/>
        <w:rPr>
          <w:lang w:val="en-US"/>
        </w:rPr>
      </w:pPr>
    </w:p>
    <w:p w14:paraId="185F34CA" w14:textId="77777777" w:rsidR="00DB657C" w:rsidRPr="008D0433" w:rsidRDefault="00DB657C" w:rsidP="00DB657C">
      <w:pPr>
        <w:pStyle w:val="14"/>
        <w:rPr>
          <w:lang w:val="en-US"/>
        </w:rPr>
      </w:pPr>
      <w:r>
        <w:t>Код</w:t>
      </w:r>
      <w:r w:rsidRPr="008D0433">
        <w:rPr>
          <w:lang w:val="en-US"/>
        </w:rPr>
        <w:t xml:space="preserve"> </w:t>
      </w:r>
      <w:r>
        <w:t>функции</w:t>
      </w:r>
      <w:r w:rsidRPr="008D0433">
        <w:rPr>
          <w:lang w:val="en-US"/>
        </w:rPr>
        <w:t xml:space="preserve"> </w:t>
      </w:r>
      <w:r>
        <w:rPr>
          <w:lang w:val="en-US"/>
        </w:rPr>
        <w:t>Test accuracy</w:t>
      </w:r>
      <w:r w:rsidRPr="008D0433">
        <w:rPr>
          <w:lang w:val="en-US"/>
        </w:rPr>
        <w:t>:</w:t>
      </w:r>
    </w:p>
    <w:p w14:paraId="1778E268" w14:textId="77777777" w:rsidR="00DB657C" w:rsidRPr="008D0433" w:rsidRDefault="00DB657C" w:rsidP="00DB657C">
      <w:pPr>
        <w:pStyle w:val="14"/>
        <w:rPr>
          <w:lang w:val="en-US"/>
        </w:rPr>
      </w:pPr>
    </w:p>
    <w:p w14:paraId="13926C07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>import torch</w:t>
      </w:r>
    </w:p>
    <w:p w14:paraId="7346FD84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>from sklearn.metrics import accuracy_score, precision_score, recall_score, f1_score</w:t>
      </w:r>
    </w:p>
    <w:p w14:paraId="05789AE8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>from tqdm import tqdm</w:t>
      </w:r>
    </w:p>
    <w:p w14:paraId="7EDB63C2" w14:textId="77777777" w:rsidR="00DB657C" w:rsidRPr="00604BD6" w:rsidRDefault="00DB657C" w:rsidP="00DB657C">
      <w:pPr>
        <w:pStyle w:val="af8"/>
        <w:rPr>
          <w:lang w:val="en-US"/>
        </w:rPr>
      </w:pPr>
    </w:p>
    <w:p w14:paraId="418F137F" w14:textId="77777777" w:rsidR="00DB657C" w:rsidRPr="00604BD6" w:rsidRDefault="00DB657C" w:rsidP="00DB657C">
      <w:pPr>
        <w:pStyle w:val="af8"/>
        <w:rPr>
          <w:lang w:val="en-US"/>
        </w:rPr>
      </w:pPr>
    </w:p>
    <w:p w14:paraId="28EBB918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>def test_accuracy(params, *args):</w:t>
      </w:r>
    </w:p>
    <w:p w14:paraId="76288BE8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net, testloader = args</w:t>
      </w:r>
    </w:p>
    <w:p w14:paraId="0C8C3A59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num_epochs = int(params['num_epochs'])</w:t>
      </w:r>
    </w:p>
    <w:p w14:paraId="7AA70D91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model_name = params['model_name']</w:t>
      </w:r>
    </w:p>
    <w:p w14:paraId="75C07E71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correct = 0</w:t>
      </w:r>
    </w:p>
    <w:p w14:paraId="74BF9E2C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device = torch.device("cuda" if torch.cuda.is_available() else "cpu")</w:t>
      </w:r>
    </w:p>
    <w:p w14:paraId="7623F830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with torch.no_grad():</w:t>
      </w:r>
    </w:p>
    <w:p w14:paraId="5CF55387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net.eval()</w:t>
      </w:r>
    </w:p>
    <w:p w14:paraId="4A925941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list_predicted = list()</w:t>
      </w:r>
    </w:p>
    <w:p w14:paraId="6B76EC13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list_labels = list()</w:t>
      </w:r>
    </w:p>
    <w:p w14:paraId="4C4B9075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print('\n----------- Start Testing Accuracy -----------')</w:t>
      </w:r>
    </w:p>
    <w:p w14:paraId="09F1C694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print(f'Model: {model_name} \tEpochs: {num_epochs}')</w:t>
      </w:r>
    </w:p>
    <w:p w14:paraId="1B5BC8BA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for images, labels in tqdm(testloader):</w:t>
      </w:r>
    </w:p>
    <w:p w14:paraId="2B303A73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    list_labels.append(labels)</w:t>
      </w:r>
    </w:p>
    <w:p w14:paraId="743F0E10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    images, labels = images.to(device), labels.to(device)</w:t>
      </w:r>
    </w:p>
    <w:p w14:paraId="320B762C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    outputs = net(images)</w:t>
      </w:r>
    </w:p>
    <w:p w14:paraId="7CC14149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    predict = torch.max(outputs.data, 1)[1]</w:t>
      </w:r>
    </w:p>
    <w:p w14:paraId="1CF27C6A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    list_predicted.append(predict)</w:t>
      </w:r>
    </w:p>
    <w:p w14:paraId="1D9BC1C1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    correct += (predict == labels).sum().item()</w:t>
      </w:r>
    </w:p>
    <w:p w14:paraId="7B64DB62" w14:textId="77777777" w:rsidR="00DB657C" w:rsidRPr="00604BD6" w:rsidRDefault="00DB657C" w:rsidP="00DB657C">
      <w:pPr>
        <w:pStyle w:val="af8"/>
        <w:rPr>
          <w:lang w:val="en-US"/>
        </w:rPr>
      </w:pPr>
    </w:p>
    <w:p w14:paraId="6741295F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# объединяем списки меток и предсказаний</w:t>
      </w:r>
    </w:p>
    <w:p w14:paraId="49DD1B92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labels_flat = torch.cat(list_labels).tolist()</w:t>
      </w:r>
    </w:p>
    <w:p w14:paraId="427785C2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predicted_flat = torch.cat(list_predicted).tolist()</w:t>
      </w:r>
    </w:p>
    <w:p w14:paraId="7E533585" w14:textId="77777777" w:rsidR="00DB657C" w:rsidRPr="00604BD6" w:rsidRDefault="00DB657C" w:rsidP="00DB657C">
      <w:pPr>
        <w:pStyle w:val="af8"/>
        <w:rPr>
          <w:lang w:val="en-US"/>
        </w:rPr>
      </w:pPr>
    </w:p>
    <w:p w14:paraId="59392B8C" w14:textId="77777777" w:rsidR="00DB657C" w:rsidRPr="00604BD6" w:rsidRDefault="00DB657C" w:rsidP="00DB657C">
      <w:pPr>
        <w:pStyle w:val="af8"/>
      </w:pPr>
      <w:r w:rsidRPr="00604BD6">
        <w:rPr>
          <w:lang w:val="en-US"/>
        </w:rPr>
        <w:t xml:space="preserve">    </w:t>
      </w:r>
      <w:r w:rsidRPr="00604BD6">
        <w:t xml:space="preserve"># вычисляем точность, полноту и </w:t>
      </w:r>
      <w:r w:rsidRPr="00604BD6">
        <w:rPr>
          <w:lang w:val="en-US"/>
        </w:rPr>
        <w:t>F</w:t>
      </w:r>
      <w:r w:rsidRPr="00604BD6">
        <w:t>1-меру для всего датасета</w:t>
      </w:r>
    </w:p>
    <w:p w14:paraId="014879FF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t xml:space="preserve">    </w:t>
      </w:r>
      <w:r w:rsidRPr="00604BD6">
        <w:rPr>
          <w:lang w:val="en-US"/>
        </w:rPr>
        <w:t>precision = precision_score(labels_flat, predicted_flat, average='macro')</w:t>
      </w:r>
    </w:p>
    <w:p w14:paraId="547CE0D6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recall = recall_score(labels_flat, predicted_flat, average='macro')</w:t>
      </w:r>
    </w:p>
    <w:p w14:paraId="55CA4A3C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f1 = f1_score(labels_flat, predicted_flat, average='macro')</w:t>
      </w:r>
    </w:p>
    <w:p w14:paraId="4C8EB298" w14:textId="77777777" w:rsidR="00DB657C" w:rsidRPr="00604BD6" w:rsidRDefault="00DB657C" w:rsidP="00DB657C">
      <w:pPr>
        <w:pStyle w:val="af8"/>
      </w:pPr>
      <w:r w:rsidRPr="00604BD6">
        <w:rPr>
          <w:lang w:val="en-US"/>
        </w:rPr>
        <w:t xml:space="preserve">    </w:t>
      </w:r>
      <w:r w:rsidRPr="00604BD6">
        <w:t># Возвращаем соотношение правильных предсказаний</w:t>
      </w:r>
    </w:p>
    <w:p w14:paraId="1966400C" w14:textId="77777777" w:rsidR="00DB657C" w:rsidRPr="00604BD6" w:rsidRDefault="00DB657C" w:rsidP="00DB657C">
      <w:pPr>
        <w:pStyle w:val="af8"/>
      </w:pPr>
      <w:r w:rsidRPr="00604BD6">
        <w:t xml:space="preserve">    </w:t>
      </w:r>
      <w:r w:rsidRPr="00604BD6">
        <w:rPr>
          <w:lang w:val="en-US"/>
        </w:rPr>
        <w:t>accuracy</w:t>
      </w:r>
      <w:r w:rsidRPr="00604BD6">
        <w:t xml:space="preserve"> = </w:t>
      </w:r>
      <w:r w:rsidRPr="00604BD6">
        <w:rPr>
          <w:lang w:val="en-US"/>
        </w:rPr>
        <w:t>correct</w:t>
      </w:r>
      <w:r w:rsidRPr="00604BD6">
        <w:t xml:space="preserve"> / </w:t>
      </w:r>
      <w:r w:rsidRPr="00604BD6">
        <w:rPr>
          <w:lang w:val="en-US"/>
        </w:rPr>
        <w:t>len</w:t>
      </w:r>
      <w:r w:rsidRPr="00604BD6">
        <w:t>(</w:t>
      </w:r>
      <w:r w:rsidRPr="00604BD6">
        <w:rPr>
          <w:lang w:val="en-US"/>
        </w:rPr>
        <w:t>testloader</w:t>
      </w:r>
      <w:r w:rsidRPr="00604BD6">
        <w:t>.</w:t>
      </w:r>
      <w:r w:rsidRPr="00604BD6">
        <w:rPr>
          <w:lang w:val="en-US"/>
        </w:rPr>
        <w:t>dataset</w:t>
      </w:r>
      <w:r w:rsidRPr="00604BD6">
        <w:t>)</w:t>
      </w:r>
    </w:p>
    <w:p w14:paraId="02B3C323" w14:textId="77777777" w:rsidR="00DB657C" w:rsidRPr="00604BD6" w:rsidRDefault="00DB657C" w:rsidP="00DB657C">
      <w:pPr>
        <w:pStyle w:val="af8"/>
      </w:pPr>
    </w:p>
    <w:p w14:paraId="4551C0B9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t xml:space="preserve">    </w:t>
      </w:r>
      <w:r w:rsidRPr="00604BD6">
        <w:rPr>
          <w:lang w:val="en-US"/>
        </w:rPr>
        <w:t>print('----------- Finished Testing Accuracy -----------')</w:t>
      </w:r>
    </w:p>
    <w:p w14:paraId="6C5B5D16" w14:textId="77777777" w:rsidR="00DB657C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return accuracy, precision, recall, f1</w:t>
      </w:r>
    </w:p>
    <w:p w14:paraId="080F0AB5" w14:textId="77777777" w:rsidR="00DB657C" w:rsidRDefault="00DB657C" w:rsidP="00DB657C">
      <w:pPr>
        <w:pStyle w:val="14"/>
        <w:rPr>
          <w:lang w:val="en-US"/>
        </w:rPr>
      </w:pPr>
    </w:p>
    <w:p w14:paraId="441A8304" w14:textId="77777777" w:rsidR="00DB657C" w:rsidRPr="008D0433" w:rsidRDefault="00DB657C" w:rsidP="00DB657C">
      <w:pPr>
        <w:pStyle w:val="14"/>
        <w:rPr>
          <w:lang w:val="en-US"/>
        </w:rPr>
      </w:pPr>
      <w:r>
        <w:t>Код</w:t>
      </w:r>
      <w:r w:rsidRPr="008D0433">
        <w:rPr>
          <w:lang w:val="en-US"/>
        </w:rPr>
        <w:t xml:space="preserve"> </w:t>
      </w:r>
      <w:r>
        <w:t>для</w:t>
      </w:r>
      <w:r w:rsidRPr="008D0433">
        <w:rPr>
          <w:lang w:val="en-US"/>
        </w:rPr>
        <w:t xml:space="preserve"> </w:t>
      </w:r>
      <w:r>
        <w:t>запуска</w:t>
      </w:r>
      <w:r w:rsidRPr="008D0433">
        <w:rPr>
          <w:lang w:val="en-US"/>
        </w:rPr>
        <w:t xml:space="preserve"> </w:t>
      </w:r>
      <w:r>
        <w:rPr>
          <w:lang w:val="en-US"/>
        </w:rPr>
        <w:t xml:space="preserve">LeNet </w:t>
      </w:r>
      <w:r>
        <w:t>на</w:t>
      </w:r>
      <w:r w:rsidRPr="008D0433">
        <w:rPr>
          <w:lang w:val="en-US"/>
        </w:rPr>
        <w:t xml:space="preserve"> </w:t>
      </w:r>
      <w:r>
        <w:rPr>
          <w:lang w:val="en-US"/>
        </w:rPr>
        <w:t>Python</w:t>
      </w:r>
      <w:r w:rsidRPr="008D0433">
        <w:rPr>
          <w:lang w:val="en-US"/>
        </w:rPr>
        <w:t>:</w:t>
      </w:r>
    </w:p>
    <w:p w14:paraId="4821124F" w14:textId="77777777" w:rsidR="00DB657C" w:rsidRDefault="00DB657C" w:rsidP="00DB657C">
      <w:pPr>
        <w:pStyle w:val="14"/>
        <w:rPr>
          <w:lang w:val="en-US"/>
        </w:rPr>
      </w:pPr>
    </w:p>
    <w:p w14:paraId="37C84315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>from neuron_node import neuron_node</w:t>
      </w:r>
    </w:p>
    <w:p w14:paraId="18C24310" w14:textId="77777777" w:rsidR="00DB657C" w:rsidRPr="00C37B09" w:rsidRDefault="00DB657C" w:rsidP="00DB657C">
      <w:pPr>
        <w:pStyle w:val="af8"/>
        <w:rPr>
          <w:lang w:val="en-US"/>
        </w:rPr>
      </w:pPr>
    </w:p>
    <w:p w14:paraId="6F938CC2" w14:textId="77777777" w:rsidR="00DB657C" w:rsidRPr="00C37B09" w:rsidRDefault="00DB657C" w:rsidP="00DB657C">
      <w:pPr>
        <w:pStyle w:val="af8"/>
        <w:rPr>
          <w:lang w:val="en-US"/>
        </w:rPr>
      </w:pPr>
    </w:p>
    <w:p w14:paraId="0A8BE76A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>params = {</w:t>
      </w:r>
    </w:p>
    <w:p w14:paraId="34398794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"dataloader_path": "C:\\files\\class_dataset\\cifar_dataset",</w:t>
      </w:r>
    </w:p>
    <w:p w14:paraId="1E1309D7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"model_path": "C:\\files\\models\\LeNet2",</w:t>
      </w:r>
    </w:p>
    <w:p w14:paraId="5B6D451C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"train_path": "C:\\files\\models\\ResNet",</w:t>
      </w:r>
    </w:p>
    <w:p w14:paraId="0A01325E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"test_accuracy_path": "C:\\files\\models\\ResNet",</w:t>
      </w:r>
    </w:p>
    <w:p w14:paraId="6AF608E7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"save_path": "C:\\files\\statistics\\LeNet2.xlsx",</w:t>
      </w:r>
    </w:p>
    <w:p w14:paraId="7BC06E11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"pretrained_model": "C:\\files\\pretrained_models\\LeNet70.pt",</w:t>
      </w:r>
    </w:p>
    <w:p w14:paraId="204B6E99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"model_name": "LeNet2",</w:t>
      </w:r>
    </w:p>
    <w:p w14:paraId="08DEB721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"batch_size": 64,</w:t>
      </w:r>
    </w:p>
    <w:p w14:paraId="632434C5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"valid_size": 0.2,</w:t>
      </w:r>
    </w:p>
    <w:p w14:paraId="7F0943DA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"download_dataset": False,</w:t>
      </w:r>
    </w:p>
    <w:p w14:paraId="217CFDAE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"amsgrad": True,</w:t>
      </w:r>
    </w:p>
    <w:p w14:paraId="531CBCE0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"save_model": None,</w:t>
      </w:r>
    </w:p>
    <w:p w14:paraId="1086ADDA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"num_classes": 10,</w:t>
      </w:r>
    </w:p>
    <w:p w14:paraId="19C83AD2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"beta1": 0.8,</w:t>
      </w:r>
    </w:p>
    <w:p w14:paraId="31854DBA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"beta2": 0.98,</w:t>
      </w:r>
    </w:p>
    <w:p w14:paraId="62039E54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"learning_rate": 0.01,</w:t>
      </w:r>
    </w:p>
    <w:p w14:paraId="3FDDDA7A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"momentum": 0.9,</w:t>
      </w:r>
    </w:p>
    <w:p w14:paraId="3D134B9E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"num_epochs": 10</w:t>
      </w:r>
    </w:p>
    <w:p w14:paraId="2848C950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>}</w:t>
      </w:r>
    </w:p>
    <w:p w14:paraId="0B5FBE88" w14:textId="77777777" w:rsidR="00DB657C" w:rsidRPr="00C37B09" w:rsidRDefault="00DB657C" w:rsidP="00DB657C">
      <w:pPr>
        <w:pStyle w:val="af8"/>
        <w:rPr>
          <w:lang w:val="en-US"/>
        </w:rPr>
      </w:pPr>
    </w:p>
    <w:p w14:paraId="731D3148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>if __name__ == "__main__":</w:t>
      </w:r>
    </w:p>
    <w:p w14:paraId="41F89B1B" w14:textId="77777777" w:rsidR="00DB657C" w:rsidRPr="00C37B09" w:rsidRDefault="00DB657C" w:rsidP="00DB657C">
      <w:pPr>
        <w:pStyle w:val="af8"/>
      </w:pPr>
      <w:r w:rsidRPr="00C37B09">
        <w:rPr>
          <w:lang w:val="en-US"/>
        </w:rPr>
        <w:t xml:space="preserve">    </w:t>
      </w:r>
      <w:r w:rsidRPr="00C37B09">
        <w:t xml:space="preserve"># Инициализируем наш класс </w:t>
      </w:r>
      <w:r w:rsidRPr="00C37B09">
        <w:rPr>
          <w:lang w:val="en-US"/>
        </w:rPr>
        <w:t>block</w:t>
      </w:r>
      <w:r w:rsidRPr="00C37B09">
        <w:t xml:space="preserve"> с помощью параметров из текстового файла</w:t>
      </w:r>
    </w:p>
    <w:p w14:paraId="79632FB3" w14:textId="77777777" w:rsidR="00DB657C" w:rsidRPr="00C37B09" w:rsidRDefault="00DB657C" w:rsidP="00DB657C">
      <w:pPr>
        <w:pStyle w:val="af8"/>
      </w:pPr>
      <w:r w:rsidRPr="00C37B09">
        <w:t xml:space="preserve">    </w:t>
      </w:r>
      <w:r w:rsidRPr="00C37B09">
        <w:rPr>
          <w:lang w:val="en-US"/>
        </w:rPr>
        <w:t>LeNet</w:t>
      </w:r>
      <w:r w:rsidRPr="00C37B09">
        <w:t xml:space="preserve"> = </w:t>
      </w:r>
      <w:r w:rsidRPr="00C37B09">
        <w:rPr>
          <w:lang w:val="en-US"/>
        </w:rPr>
        <w:t>neuron</w:t>
      </w:r>
      <w:r w:rsidRPr="00C37B09">
        <w:t>_</w:t>
      </w:r>
      <w:r w:rsidRPr="00C37B09">
        <w:rPr>
          <w:lang w:val="en-US"/>
        </w:rPr>
        <w:t>node</w:t>
      </w:r>
      <w:r w:rsidRPr="00C37B09">
        <w:t>(</w:t>
      </w:r>
      <w:r w:rsidRPr="00C37B09">
        <w:rPr>
          <w:lang w:val="en-US"/>
        </w:rPr>
        <w:t>params</w:t>
      </w:r>
      <w:r w:rsidRPr="00C37B09">
        <w:t>)</w:t>
      </w:r>
    </w:p>
    <w:p w14:paraId="6D29DE82" w14:textId="77777777" w:rsidR="00DB657C" w:rsidRPr="00C37B09" w:rsidRDefault="00DB657C" w:rsidP="00DB657C">
      <w:pPr>
        <w:pStyle w:val="af8"/>
      </w:pPr>
      <w:r w:rsidRPr="00C37B09">
        <w:t xml:space="preserve">    # Создаем экземпляр модели</w:t>
      </w:r>
    </w:p>
    <w:p w14:paraId="7A4A246C" w14:textId="77777777" w:rsidR="00DB657C" w:rsidRPr="008D5B3B" w:rsidRDefault="00DB657C" w:rsidP="00DB657C">
      <w:pPr>
        <w:pStyle w:val="af8"/>
      </w:pPr>
      <w:r w:rsidRPr="00C37B09">
        <w:t xml:space="preserve">    </w:t>
      </w:r>
      <w:r w:rsidRPr="00C37B09">
        <w:rPr>
          <w:lang w:val="en-US"/>
        </w:rPr>
        <w:t>model</w:t>
      </w:r>
      <w:r w:rsidRPr="008D5B3B">
        <w:t xml:space="preserve"> = </w:t>
      </w:r>
      <w:r w:rsidRPr="00C37B09">
        <w:rPr>
          <w:lang w:val="en-US"/>
        </w:rPr>
        <w:t>LeNet</w:t>
      </w:r>
      <w:r w:rsidRPr="008D5B3B">
        <w:t>.</w:t>
      </w:r>
      <w:r w:rsidRPr="00C37B09">
        <w:rPr>
          <w:lang w:val="en-US"/>
        </w:rPr>
        <w:t>model</w:t>
      </w:r>
      <w:r w:rsidRPr="008D5B3B">
        <w:t>()</w:t>
      </w:r>
    </w:p>
    <w:p w14:paraId="0964458A" w14:textId="77777777" w:rsidR="00DB657C" w:rsidRPr="008D5B3B" w:rsidRDefault="00DB657C" w:rsidP="00DB657C">
      <w:pPr>
        <w:pStyle w:val="af8"/>
      </w:pPr>
      <w:r w:rsidRPr="008D5B3B">
        <w:t xml:space="preserve">    # Получаем загрузчики данных</w:t>
      </w:r>
    </w:p>
    <w:p w14:paraId="66CC6DD0" w14:textId="77777777" w:rsidR="00DB657C" w:rsidRPr="00C37B09" w:rsidRDefault="00DB657C" w:rsidP="00DB657C">
      <w:pPr>
        <w:pStyle w:val="af8"/>
        <w:rPr>
          <w:lang w:val="en-US"/>
        </w:rPr>
      </w:pPr>
      <w:r w:rsidRPr="008D5B3B">
        <w:t xml:space="preserve">    </w:t>
      </w:r>
      <w:r w:rsidRPr="00C37B09">
        <w:rPr>
          <w:lang w:val="en-US"/>
        </w:rPr>
        <w:t>train_loader, valid_loader, test_loader, train_len, valid_len = LeNet.dataloader()</w:t>
      </w:r>
    </w:p>
    <w:p w14:paraId="4B9DA49F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# Обучаем нейросеть</w:t>
      </w:r>
    </w:p>
    <w:p w14:paraId="79C13C5A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train_loss_list, accuracy_list, time_list = LeNet.train(model, valid_loader, train_loader, train_len, valid_len)</w:t>
      </w:r>
    </w:p>
    <w:p w14:paraId="05354BAD" w14:textId="77777777" w:rsidR="00DB657C" w:rsidRPr="00C37B09" w:rsidRDefault="00DB657C" w:rsidP="00DB657C">
      <w:pPr>
        <w:pStyle w:val="af8"/>
      </w:pPr>
      <w:r w:rsidRPr="00C37B09">
        <w:rPr>
          <w:lang w:val="en-US"/>
        </w:rPr>
        <w:t xml:space="preserve">    </w:t>
      </w:r>
      <w:r w:rsidRPr="00C37B09">
        <w:t># Тестируем обученную нейросеть на тестовых данных</w:t>
      </w:r>
    </w:p>
    <w:p w14:paraId="68A4CC70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t xml:space="preserve">    </w:t>
      </w:r>
      <w:r w:rsidRPr="00C37B09">
        <w:rPr>
          <w:lang w:val="en-US"/>
        </w:rPr>
        <w:t>LeNet.train_stat(train_loss_list, accuracy_list, time_list, params['save_path'])</w:t>
      </w:r>
    </w:p>
    <w:p w14:paraId="1543E56B" w14:textId="77777777" w:rsidR="00DB657C" w:rsidRDefault="00DB657C" w:rsidP="00DB657C">
      <w:pPr>
        <w:pStyle w:val="14"/>
        <w:rPr>
          <w:lang w:val="en-US"/>
        </w:rPr>
      </w:pPr>
    </w:p>
    <w:p w14:paraId="68C4EF98" w14:textId="77777777" w:rsidR="00DB657C" w:rsidRPr="008D0433" w:rsidRDefault="00DB657C" w:rsidP="00DB657C">
      <w:pPr>
        <w:pStyle w:val="14"/>
      </w:pPr>
      <w:r>
        <w:t xml:space="preserve">Код для запуска </w:t>
      </w:r>
      <w:r w:rsidRPr="00C37B09">
        <w:rPr>
          <w:lang w:val="en-US"/>
        </w:rPr>
        <w:t>ResNet</w:t>
      </w:r>
      <w:r w:rsidRPr="008D0433">
        <w:t xml:space="preserve"> </w:t>
      </w:r>
      <w:r>
        <w:t xml:space="preserve">на </w:t>
      </w:r>
      <w:r w:rsidRPr="00C37B09">
        <w:rPr>
          <w:lang w:val="en-US"/>
        </w:rPr>
        <w:t>Python</w:t>
      </w:r>
      <w:r>
        <w:t>:</w:t>
      </w:r>
    </w:p>
    <w:p w14:paraId="66287D1F" w14:textId="77777777" w:rsidR="00DB657C" w:rsidRPr="008D0433" w:rsidRDefault="00DB657C" w:rsidP="00DB657C">
      <w:pPr>
        <w:pStyle w:val="14"/>
      </w:pPr>
    </w:p>
    <w:p w14:paraId="3A550579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>from neuron_node import neuron_node</w:t>
      </w:r>
    </w:p>
    <w:p w14:paraId="6ABFCC6B" w14:textId="77777777" w:rsidR="00DB657C" w:rsidRPr="00C37B09" w:rsidRDefault="00DB657C" w:rsidP="00DB657C">
      <w:pPr>
        <w:pStyle w:val="af8"/>
        <w:rPr>
          <w:lang w:val="en-US"/>
        </w:rPr>
      </w:pPr>
    </w:p>
    <w:p w14:paraId="5B12206D" w14:textId="77777777" w:rsidR="00DB657C" w:rsidRPr="00C37B09" w:rsidRDefault="00DB657C" w:rsidP="00DB657C">
      <w:pPr>
        <w:pStyle w:val="af8"/>
        <w:rPr>
          <w:lang w:val="en-US"/>
        </w:rPr>
      </w:pPr>
    </w:p>
    <w:p w14:paraId="6172E397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>params = {</w:t>
      </w:r>
    </w:p>
    <w:p w14:paraId="0F920A93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"dataloader_path": "C:\\files\\class_dataset\\cifar_dataset",</w:t>
      </w:r>
    </w:p>
    <w:p w14:paraId="70AC6066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"model_path": "C:\\files\\models\\ResNet",</w:t>
      </w:r>
    </w:p>
    <w:p w14:paraId="1FFB0F56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"train_path": "C:\\files\\models\\ResNet",</w:t>
      </w:r>
    </w:p>
    <w:p w14:paraId="7D880777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"test_accuracy_path": "C:\\files\\models\\ResNet",</w:t>
      </w:r>
    </w:p>
    <w:p w14:paraId="66936D65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"save_path": "C:\\files\\statistics\\ResNet.xlsx",</w:t>
      </w:r>
    </w:p>
    <w:p w14:paraId="40D89D9F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"pretrained_model": "C:\\neuron-node\\save_models\\ResNet50.pt",</w:t>
      </w:r>
    </w:p>
    <w:p w14:paraId="5123C61C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"model_name": "ResNet",</w:t>
      </w:r>
    </w:p>
    <w:p w14:paraId="647408D8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"batch_size": 100,</w:t>
      </w:r>
    </w:p>
    <w:p w14:paraId="52843D28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"valid_size": 0.2,</w:t>
      </w:r>
    </w:p>
    <w:p w14:paraId="362AF695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"download_dataset": False,</w:t>
      </w:r>
    </w:p>
    <w:p w14:paraId="29427DCF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"amsgrad": True,</w:t>
      </w:r>
    </w:p>
    <w:p w14:paraId="76E13335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"save_model": None,</w:t>
      </w:r>
    </w:p>
    <w:p w14:paraId="38765D42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"num_classes": 10,</w:t>
      </w:r>
    </w:p>
    <w:p w14:paraId="2FE4811F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"beta1": 0.8,</w:t>
      </w:r>
    </w:p>
    <w:p w14:paraId="6C3A5B6D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"beta2": 0.98,</w:t>
      </w:r>
    </w:p>
    <w:p w14:paraId="15D24449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"learning_rate": 0.01,</w:t>
      </w:r>
    </w:p>
    <w:p w14:paraId="3E925659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"momentum": 0.9,</w:t>
      </w:r>
    </w:p>
    <w:p w14:paraId="0F076628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"num_epochs": 10</w:t>
      </w:r>
    </w:p>
    <w:p w14:paraId="29E6CD7F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>}</w:t>
      </w:r>
    </w:p>
    <w:p w14:paraId="1666471F" w14:textId="77777777" w:rsidR="00DB657C" w:rsidRPr="00C37B09" w:rsidRDefault="00DB657C" w:rsidP="00DB657C">
      <w:pPr>
        <w:pStyle w:val="af8"/>
        <w:rPr>
          <w:lang w:val="en-US"/>
        </w:rPr>
      </w:pPr>
    </w:p>
    <w:p w14:paraId="6CC33CC3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>if __name__ == "__main__":</w:t>
      </w:r>
    </w:p>
    <w:p w14:paraId="18FEF024" w14:textId="77777777" w:rsidR="00DB657C" w:rsidRPr="00C37B09" w:rsidRDefault="00DB657C" w:rsidP="00DB657C">
      <w:pPr>
        <w:pStyle w:val="af8"/>
      </w:pPr>
      <w:r w:rsidRPr="00C37B09">
        <w:rPr>
          <w:lang w:val="en-US"/>
        </w:rPr>
        <w:t xml:space="preserve">    </w:t>
      </w:r>
      <w:r w:rsidRPr="00C37B09">
        <w:t xml:space="preserve"># Инициализируем наш класс </w:t>
      </w:r>
      <w:r w:rsidRPr="00C37B09">
        <w:rPr>
          <w:lang w:val="en-US"/>
        </w:rPr>
        <w:t>block</w:t>
      </w:r>
      <w:r w:rsidRPr="00C37B09">
        <w:t xml:space="preserve"> с помощью параметров из текстового файла</w:t>
      </w:r>
    </w:p>
    <w:p w14:paraId="074F4CC1" w14:textId="77777777" w:rsidR="00DB657C" w:rsidRPr="00C37B09" w:rsidRDefault="00DB657C" w:rsidP="00DB657C">
      <w:pPr>
        <w:pStyle w:val="af8"/>
      </w:pPr>
      <w:r w:rsidRPr="00C37B09">
        <w:t xml:space="preserve">    </w:t>
      </w:r>
      <w:r w:rsidRPr="00C37B09">
        <w:rPr>
          <w:lang w:val="en-US"/>
        </w:rPr>
        <w:t>ResNet</w:t>
      </w:r>
      <w:r w:rsidRPr="00C37B09">
        <w:t xml:space="preserve"> = </w:t>
      </w:r>
      <w:r w:rsidRPr="00C37B09">
        <w:rPr>
          <w:lang w:val="en-US"/>
        </w:rPr>
        <w:t>neuron</w:t>
      </w:r>
      <w:r w:rsidRPr="00C37B09">
        <w:t>_</w:t>
      </w:r>
      <w:r w:rsidRPr="00C37B09">
        <w:rPr>
          <w:lang w:val="en-US"/>
        </w:rPr>
        <w:t>node</w:t>
      </w:r>
      <w:r w:rsidRPr="00C37B09">
        <w:t>(</w:t>
      </w:r>
      <w:r w:rsidRPr="00C37B09">
        <w:rPr>
          <w:lang w:val="en-US"/>
        </w:rPr>
        <w:t>params</w:t>
      </w:r>
      <w:r w:rsidRPr="00C37B09">
        <w:t>)</w:t>
      </w:r>
    </w:p>
    <w:p w14:paraId="08403A05" w14:textId="77777777" w:rsidR="00DB657C" w:rsidRPr="00C37B09" w:rsidRDefault="00DB657C" w:rsidP="00DB657C">
      <w:pPr>
        <w:pStyle w:val="af8"/>
      </w:pPr>
      <w:r w:rsidRPr="00C37B09">
        <w:t xml:space="preserve">    # Создаем экземпляр модели</w:t>
      </w:r>
    </w:p>
    <w:p w14:paraId="22FE843F" w14:textId="77777777" w:rsidR="00DB657C" w:rsidRPr="00C37B09" w:rsidRDefault="00DB657C" w:rsidP="00DB657C">
      <w:pPr>
        <w:pStyle w:val="af8"/>
      </w:pPr>
      <w:r w:rsidRPr="00C37B09">
        <w:t xml:space="preserve">    </w:t>
      </w:r>
      <w:r w:rsidRPr="00C37B09">
        <w:rPr>
          <w:lang w:val="en-US"/>
        </w:rPr>
        <w:t>model</w:t>
      </w:r>
      <w:r w:rsidRPr="00C37B09">
        <w:t xml:space="preserve"> = </w:t>
      </w:r>
      <w:r w:rsidRPr="00C37B09">
        <w:rPr>
          <w:lang w:val="en-US"/>
        </w:rPr>
        <w:t>ResNet</w:t>
      </w:r>
      <w:r w:rsidRPr="00C37B09">
        <w:t>.</w:t>
      </w:r>
      <w:r w:rsidRPr="00C37B09">
        <w:rPr>
          <w:lang w:val="en-US"/>
        </w:rPr>
        <w:t>model</w:t>
      </w:r>
      <w:r w:rsidRPr="00C37B09">
        <w:t>()</w:t>
      </w:r>
    </w:p>
    <w:p w14:paraId="192421BB" w14:textId="77777777" w:rsidR="00DB657C" w:rsidRPr="00C37B09" w:rsidRDefault="00DB657C" w:rsidP="00DB657C">
      <w:pPr>
        <w:pStyle w:val="af8"/>
      </w:pPr>
      <w:r w:rsidRPr="00C37B09">
        <w:t xml:space="preserve">    # Получаем загрузчики данных</w:t>
      </w:r>
    </w:p>
    <w:p w14:paraId="1A2EC94B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t xml:space="preserve">    </w:t>
      </w:r>
      <w:r w:rsidRPr="00C37B09">
        <w:rPr>
          <w:lang w:val="en-US"/>
        </w:rPr>
        <w:t>train_loader, valid_loader, test_loader, train_len, valid_len = ResNet.dataloader()</w:t>
      </w:r>
    </w:p>
    <w:p w14:paraId="0FED0B3B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# Обучаем нейросеть</w:t>
      </w:r>
    </w:p>
    <w:p w14:paraId="13D486C4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train_loss_list, accuracy_list, valid_loss_list, time_list = ResNet.train(model, valid_loader, train_loader, train_len, valid_len)</w:t>
      </w:r>
    </w:p>
    <w:p w14:paraId="5B42C6BF" w14:textId="77777777" w:rsidR="00DB657C" w:rsidRPr="00C37B09" w:rsidRDefault="00DB657C" w:rsidP="00DB657C">
      <w:pPr>
        <w:pStyle w:val="af8"/>
      </w:pPr>
      <w:r w:rsidRPr="00C37B09">
        <w:rPr>
          <w:lang w:val="en-US"/>
        </w:rPr>
        <w:t xml:space="preserve">    </w:t>
      </w:r>
      <w:r w:rsidRPr="00C37B09">
        <w:t># Тестируем обученную нейросеть на тестовых данных</w:t>
      </w:r>
    </w:p>
    <w:p w14:paraId="2BCF7A69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t xml:space="preserve">    </w:t>
      </w:r>
      <w:r w:rsidRPr="00C37B09">
        <w:rPr>
          <w:lang w:val="en-US"/>
        </w:rPr>
        <w:t>ResNet.train_stat(train_loss_list, accuracy_list, valid_loss_list, time_list, params['save_path'])</w:t>
      </w:r>
    </w:p>
    <w:p w14:paraId="5197CCA2" w14:textId="77777777" w:rsidR="00DB657C" w:rsidRPr="00604BD6" w:rsidRDefault="00DB657C" w:rsidP="00DB657C">
      <w:pPr>
        <w:pStyle w:val="14"/>
        <w:ind w:firstLine="0"/>
        <w:rPr>
          <w:lang w:val="en-US"/>
        </w:rPr>
      </w:pPr>
    </w:p>
    <w:p w14:paraId="47924F6C" w14:textId="77777777" w:rsidR="00DB657C" w:rsidRPr="00DB657C" w:rsidRDefault="00DB657C" w:rsidP="00DB657C">
      <w:pPr>
        <w:pStyle w:val="14"/>
        <w:rPr>
          <w:lang w:val="en-US"/>
        </w:rPr>
      </w:pPr>
      <w:r>
        <w:t>Код</w:t>
      </w:r>
      <w:r w:rsidRPr="008D0433">
        <w:rPr>
          <w:lang w:val="en-US"/>
        </w:rPr>
        <w:t xml:space="preserve"> </w:t>
      </w:r>
      <w:r>
        <w:t>архитектуры</w:t>
      </w:r>
      <w:r w:rsidRPr="008D0433">
        <w:rPr>
          <w:lang w:val="en-US"/>
        </w:rPr>
        <w:t xml:space="preserve"> </w:t>
      </w:r>
      <w:r>
        <w:rPr>
          <w:lang w:val="en-US"/>
        </w:rPr>
        <w:t>FCN</w:t>
      </w:r>
      <w:r w:rsidRPr="00DB657C">
        <w:rPr>
          <w:lang w:val="en-US"/>
        </w:rPr>
        <w:t>:</w:t>
      </w:r>
    </w:p>
    <w:p w14:paraId="52FDC3A4" w14:textId="77777777" w:rsidR="00DB657C" w:rsidRDefault="00DB657C" w:rsidP="00DB657C">
      <w:pPr>
        <w:pStyle w:val="14"/>
        <w:rPr>
          <w:lang w:val="en-US"/>
        </w:rPr>
      </w:pPr>
    </w:p>
    <w:p w14:paraId="6C474983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>import torch.nn as nn</w:t>
      </w:r>
    </w:p>
    <w:p w14:paraId="05DC05C1" w14:textId="77777777" w:rsidR="00DB657C" w:rsidRPr="00604BD6" w:rsidRDefault="00DB657C" w:rsidP="00DB657C">
      <w:pPr>
        <w:pStyle w:val="af8"/>
        <w:rPr>
          <w:lang w:val="en-US"/>
        </w:rPr>
      </w:pPr>
    </w:p>
    <w:p w14:paraId="64D56499" w14:textId="77777777" w:rsidR="00DB657C" w:rsidRPr="00604BD6" w:rsidRDefault="00DB657C" w:rsidP="00DB657C">
      <w:pPr>
        <w:pStyle w:val="af8"/>
        <w:rPr>
          <w:lang w:val="en-US"/>
        </w:rPr>
      </w:pPr>
    </w:p>
    <w:p w14:paraId="69813738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>class model(nn.Module):</w:t>
      </w:r>
    </w:p>
    <w:p w14:paraId="1D303FEE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def __init__(self, params, *args):</w:t>
      </w:r>
    </w:p>
    <w:p w14:paraId="5F11461B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super(model, self).__init__()</w:t>
      </w:r>
    </w:p>
    <w:p w14:paraId="34BB5FF0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input_channels = 3</w:t>
      </w:r>
    </w:p>
    <w:p w14:paraId="135C43C5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num_classes = int(params['num_classes'])</w:t>
      </w:r>
    </w:p>
    <w:p w14:paraId="55A09E47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# Encoder</w:t>
      </w:r>
    </w:p>
    <w:p w14:paraId="0DE4EF19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self.conv0 = self.conv_block(input_channels, 64)</w:t>
      </w:r>
    </w:p>
    <w:p w14:paraId="22B55BBD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self.conv1 = self.conv_block(64, 128)</w:t>
      </w:r>
    </w:p>
    <w:p w14:paraId="228D2A58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self.conv2 = self.conv_block(128, 256)</w:t>
      </w:r>
    </w:p>
    <w:p w14:paraId="1C9E2CCA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self.pool = nn.MaxPool2d(kernel_size=2, stride=2)</w:t>
      </w:r>
    </w:p>
    <w:p w14:paraId="7B290B69" w14:textId="77777777" w:rsidR="00DB657C" w:rsidRPr="00604BD6" w:rsidRDefault="00DB657C" w:rsidP="00DB657C">
      <w:pPr>
        <w:pStyle w:val="af8"/>
        <w:rPr>
          <w:lang w:val="en-US"/>
        </w:rPr>
      </w:pPr>
    </w:p>
    <w:p w14:paraId="70A7A6AA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# Decoder</w:t>
      </w:r>
    </w:p>
    <w:p w14:paraId="6AB1BAC5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self.deconv0 = self.deconv_block(256, 128)</w:t>
      </w:r>
    </w:p>
    <w:p w14:paraId="3F5710E0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self.deconv1 = self.deconv_block(128, 64)</w:t>
      </w:r>
    </w:p>
    <w:p w14:paraId="0A2F3E24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self.deconv2 = self.deconv_block(64, num_classes)</w:t>
      </w:r>
    </w:p>
    <w:p w14:paraId="516F999C" w14:textId="77777777" w:rsidR="00DB657C" w:rsidRPr="00604BD6" w:rsidRDefault="00DB657C" w:rsidP="00DB657C">
      <w:pPr>
        <w:pStyle w:val="af8"/>
        <w:rPr>
          <w:lang w:val="en-US"/>
        </w:rPr>
      </w:pPr>
    </w:p>
    <w:p w14:paraId="4164C7CB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def conv_block(self, in_channels, out_channels):</w:t>
      </w:r>
    </w:p>
    <w:p w14:paraId="52519395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return nn.Sequential(</w:t>
      </w:r>
    </w:p>
    <w:p w14:paraId="1E9796FE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    nn.Conv2d(in_channels, out_channels, kernel_size=3, padding=1),</w:t>
      </w:r>
    </w:p>
    <w:p w14:paraId="38885C46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    nn.BatchNorm2d(out_channels),</w:t>
      </w:r>
    </w:p>
    <w:p w14:paraId="6248C6A4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    nn.ReLU(inplace=True),</w:t>
      </w:r>
    </w:p>
    <w:p w14:paraId="1CF959EC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    nn.Conv2d(out_channels, out_channels, kernel_size=3, padding=1),</w:t>
      </w:r>
    </w:p>
    <w:p w14:paraId="24FB6C22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    nn.BatchNorm2d(out_channels),</w:t>
      </w:r>
    </w:p>
    <w:p w14:paraId="5C700D12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    nn.ReLU(inplace=True)</w:t>
      </w:r>
    </w:p>
    <w:p w14:paraId="51B258A2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)</w:t>
      </w:r>
    </w:p>
    <w:p w14:paraId="41FF2AAC" w14:textId="77777777" w:rsidR="00DB657C" w:rsidRPr="00604BD6" w:rsidRDefault="00DB657C" w:rsidP="00DB657C">
      <w:pPr>
        <w:pStyle w:val="af8"/>
        <w:rPr>
          <w:lang w:val="en-US"/>
        </w:rPr>
      </w:pPr>
    </w:p>
    <w:p w14:paraId="7514F0EE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def deconv_block(self, in_channels, out_channels):</w:t>
      </w:r>
    </w:p>
    <w:p w14:paraId="3F6BE29B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return nn.Sequential(</w:t>
      </w:r>
    </w:p>
    <w:p w14:paraId="28E12FCC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    nn.ConvTranspose2d(in_channels, out_channels, kernel_size=3, stride=2, padding=1, output_padding=1),</w:t>
      </w:r>
    </w:p>
    <w:p w14:paraId="61F376A1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    nn.BatchNorm2d(out_channels),</w:t>
      </w:r>
    </w:p>
    <w:p w14:paraId="541AF04E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    nn.ReLU(inplace=True),</w:t>
      </w:r>
    </w:p>
    <w:p w14:paraId="2881B6CE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    nn.ConvTranspose2d(out_channels, out_channels, kernel_size=3, padding=1),</w:t>
      </w:r>
    </w:p>
    <w:p w14:paraId="134EC7D8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    nn.BatchNorm2d(out_channels),</w:t>
      </w:r>
    </w:p>
    <w:p w14:paraId="50555620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    nn.ReLU(inplace=True)</w:t>
      </w:r>
    </w:p>
    <w:p w14:paraId="74D5ED5A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)</w:t>
      </w:r>
    </w:p>
    <w:p w14:paraId="4DFF8CD5" w14:textId="77777777" w:rsidR="00DB657C" w:rsidRPr="00604BD6" w:rsidRDefault="00DB657C" w:rsidP="00DB657C">
      <w:pPr>
        <w:pStyle w:val="af8"/>
        <w:rPr>
          <w:lang w:val="en-US"/>
        </w:rPr>
      </w:pPr>
    </w:p>
    <w:p w14:paraId="5FCA9A06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def forward(self, x):</w:t>
      </w:r>
    </w:p>
    <w:p w14:paraId="7A83BF6D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# Encoder</w:t>
      </w:r>
    </w:p>
    <w:p w14:paraId="2B53C457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x = self.conv0(x)</w:t>
      </w:r>
    </w:p>
    <w:p w14:paraId="47A00E4E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x = self.pool(x)</w:t>
      </w:r>
    </w:p>
    <w:p w14:paraId="625191DD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x = self.conv1(x)</w:t>
      </w:r>
    </w:p>
    <w:p w14:paraId="6E55A8B8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x = self.pool(x)</w:t>
      </w:r>
    </w:p>
    <w:p w14:paraId="67368816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x = self.conv2(x)</w:t>
      </w:r>
    </w:p>
    <w:p w14:paraId="320FADE7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x = self.pool(x)</w:t>
      </w:r>
    </w:p>
    <w:p w14:paraId="1E8F3EB4" w14:textId="77777777" w:rsidR="00DB657C" w:rsidRPr="00604BD6" w:rsidRDefault="00DB657C" w:rsidP="00DB657C">
      <w:pPr>
        <w:pStyle w:val="af8"/>
        <w:rPr>
          <w:lang w:val="en-US"/>
        </w:rPr>
      </w:pPr>
    </w:p>
    <w:p w14:paraId="78653350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# Decoder</w:t>
      </w:r>
    </w:p>
    <w:p w14:paraId="5D6E7F8B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x = self.deconv0(x)</w:t>
      </w:r>
    </w:p>
    <w:p w14:paraId="731FDE85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x = self.deconv1(x)</w:t>
      </w:r>
    </w:p>
    <w:p w14:paraId="28A88B28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x = self.deconv2(x)</w:t>
      </w:r>
    </w:p>
    <w:p w14:paraId="64EF344D" w14:textId="77777777" w:rsidR="00DB657C" w:rsidRPr="00604BD6" w:rsidRDefault="00DB657C" w:rsidP="00DB657C">
      <w:pPr>
        <w:pStyle w:val="af8"/>
        <w:rPr>
          <w:lang w:val="en-US"/>
        </w:rPr>
      </w:pPr>
    </w:p>
    <w:p w14:paraId="47B665B5" w14:textId="77777777" w:rsidR="00DB657C" w:rsidRPr="00DB657C" w:rsidRDefault="00DB657C" w:rsidP="00DB657C">
      <w:pPr>
        <w:pStyle w:val="af8"/>
      </w:pPr>
      <w:r w:rsidRPr="00604BD6">
        <w:rPr>
          <w:lang w:val="en-US"/>
        </w:rPr>
        <w:t xml:space="preserve">        return</w:t>
      </w:r>
      <w:r w:rsidRPr="00DB657C">
        <w:t xml:space="preserve"> </w:t>
      </w:r>
      <w:r w:rsidRPr="00604BD6">
        <w:rPr>
          <w:lang w:val="en-US"/>
        </w:rPr>
        <w:t>x</w:t>
      </w:r>
    </w:p>
    <w:p w14:paraId="3B68B4A2" w14:textId="77777777" w:rsidR="00DB657C" w:rsidRPr="00DB657C" w:rsidRDefault="00DB657C" w:rsidP="00DB657C">
      <w:pPr>
        <w:pStyle w:val="14"/>
      </w:pPr>
    </w:p>
    <w:p w14:paraId="3AE68990" w14:textId="77777777" w:rsidR="00DB657C" w:rsidRPr="00DB657C" w:rsidRDefault="00DB657C" w:rsidP="00DB657C">
      <w:pPr>
        <w:pStyle w:val="14"/>
      </w:pPr>
      <w:r>
        <w:t>Код</w:t>
      </w:r>
      <w:r w:rsidRPr="00DB657C">
        <w:t xml:space="preserve"> </w:t>
      </w:r>
      <w:r>
        <w:t>архитектуры</w:t>
      </w:r>
      <w:r w:rsidRPr="00DB657C">
        <w:t xml:space="preserve"> </w:t>
      </w:r>
      <w:r>
        <w:rPr>
          <w:lang w:val="en-US"/>
        </w:rPr>
        <w:t>UNet</w:t>
      </w:r>
      <w:r w:rsidRPr="00DB657C">
        <w:t>:</w:t>
      </w:r>
    </w:p>
    <w:p w14:paraId="39382391" w14:textId="77777777" w:rsidR="00DB657C" w:rsidRPr="00DB657C" w:rsidRDefault="00DB657C" w:rsidP="00DB657C">
      <w:pPr>
        <w:pStyle w:val="14"/>
      </w:pPr>
    </w:p>
    <w:p w14:paraId="39B94BBE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>import torch.nn as nn</w:t>
      </w:r>
    </w:p>
    <w:p w14:paraId="149B783D" w14:textId="77777777" w:rsidR="00DB657C" w:rsidRPr="00604BD6" w:rsidRDefault="00DB657C" w:rsidP="00DB657C">
      <w:pPr>
        <w:pStyle w:val="af8"/>
        <w:rPr>
          <w:lang w:val="en-US"/>
        </w:rPr>
      </w:pPr>
    </w:p>
    <w:p w14:paraId="2B608930" w14:textId="77777777" w:rsidR="00DB657C" w:rsidRPr="00604BD6" w:rsidRDefault="00DB657C" w:rsidP="00DB657C">
      <w:pPr>
        <w:pStyle w:val="af8"/>
        <w:rPr>
          <w:lang w:val="en-US"/>
        </w:rPr>
      </w:pPr>
    </w:p>
    <w:p w14:paraId="317BC5CA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>class model(nn.Module):</w:t>
      </w:r>
    </w:p>
    <w:p w14:paraId="745F9791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def __init__(self, params, *args):</w:t>
      </w:r>
    </w:p>
    <w:p w14:paraId="124696EE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super(model, self).__init__()</w:t>
      </w:r>
    </w:p>
    <w:p w14:paraId="3918E8AD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input_channels = 3</w:t>
      </w:r>
    </w:p>
    <w:p w14:paraId="0BA301E1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num_classes = int(params['num_classes'])</w:t>
      </w:r>
    </w:p>
    <w:p w14:paraId="078BBDBA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# Encoder</w:t>
      </w:r>
    </w:p>
    <w:p w14:paraId="16FA49C3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self.conv0 = self.conv_block(input_channels, 64)</w:t>
      </w:r>
    </w:p>
    <w:p w14:paraId="1AEC725E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self.conv1 = self.conv_block(64, 128)</w:t>
      </w:r>
    </w:p>
    <w:p w14:paraId="7BEC4049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self.conv2 = self.conv_block(128, 256)</w:t>
      </w:r>
    </w:p>
    <w:p w14:paraId="316B1CF1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self.pool = nn.MaxPool2d(kernel_size=2, stride=2)</w:t>
      </w:r>
    </w:p>
    <w:p w14:paraId="75421D18" w14:textId="77777777" w:rsidR="00DB657C" w:rsidRPr="00604BD6" w:rsidRDefault="00DB657C" w:rsidP="00DB657C">
      <w:pPr>
        <w:pStyle w:val="af8"/>
        <w:rPr>
          <w:lang w:val="en-US"/>
        </w:rPr>
      </w:pPr>
    </w:p>
    <w:p w14:paraId="04630FDE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# Decoder</w:t>
      </w:r>
    </w:p>
    <w:p w14:paraId="67646BB9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self.deconv0 = self.deconv_block(256, 128)</w:t>
      </w:r>
    </w:p>
    <w:p w14:paraId="12857B44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self.deconv1 = self.deconv_block(128, 64)</w:t>
      </w:r>
    </w:p>
    <w:p w14:paraId="25D69820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self.deconv2 = self.deconv_block(64, num_classes)</w:t>
      </w:r>
    </w:p>
    <w:p w14:paraId="3496D4D9" w14:textId="77777777" w:rsidR="00DB657C" w:rsidRPr="00604BD6" w:rsidRDefault="00DB657C" w:rsidP="00DB657C">
      <w:pPr>
        <w:pStyle w:val="af8"/>
        <w:rPr>
          <w:lang w:val="en-US"/>
        </w:rPr>
      </w:pPr>
    </w:p>
    <w:p w14:paraId="19705EC7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def conv_block(self, in_channels, out_channels):</w:t>
      </w:r>
    </w:p>
    <w:p w14:paraId="06F0B8E3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return nn.Sequential(</w:t>
      </w:r>
    </w:p>
    <w:p w14:paraId="5BF17F9B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    nn.Conv2d(in_channels, out_channels, kernel_size=3, padding=1),</w:t>
      </w:r>
    </w:p>
    <w:p w14:paraId="5AB93E6A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    nn.BatchNorm2d(out_channels),</w:t>
      </w:r>
    </w:p>
    <w:p w14:paraId="0F9C51EF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    nn.ReLU(inplace=True),</w:t>
      </w:r>
    </w:p>
    <w:p w14:paraId="7B00071A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    nn.Conv2d(out_channels, out_channels, kernel_size=3, padding=1),</w:t>
      </w:r>
    </w:p>
    <w:p w14:paraId="4B1D6303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    nn.BatchNorm2d(out_channels),</w:t>
      </w:r>
    </w:p>
    <w:p w14:paraId="416C3997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    nn.ReLU(inplace=True)</w:t>
      </w:r>
    </w:p>
    <w:p w14:paraId="6FEA24FA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)</w:t>
      </w:r>
    </w:p>
    <w:p w14:paraId="049983D5" w14:textId="77777777" w:rsidR="00DB657C" w:rsidRPr="00604BD6" w:rsidRDefault="00DB657C" w:rsidP="00DB657C">
      <w:pPr>
        <w:pStyle w:val="af8"/>
        <w:rPr>
          <w:lang w:val="en-US"/>
        </w:rPr>
      </w:pPr>
    </w:p>
    <w:p w14:paraId="10634358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def deconv_block(self, in_channels, out_channels):</w:t>
      </w:r>
    </w:p>
    <w:p w14:paraId="4B1B4CF4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return nn.Sequential(</w:t>
      </w:r>
    </w:p>
    <w:p w14:paraId="7163F924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    nn.ConvTranspose2d(in_channels, out_channels, kernel_size=3, stride=2, padding=1, output_padding=1),</w:t>
      </w:r>
    </w:p>
    <w:p w14:paraId="2359C561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    nn.BatchNorm2d(out_channels),</w:t>
      </w:r>
    </w:p>
    <w:p w14:paraId="45F5D1E9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    nn.ReLU(inplace=True),</w:t>
      </w:r>
    </w:p>
    <w:p w14:paraId="0282AFEA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    nn.ConvTranspose2d(out_channels, out_channels, kernel_size=3, padding=1),</w:t>
      </w:r>
    </w:p>
    <w:p w14:paraId="6AA3566F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    nn.BatchNorm2d(out_channels),</w:t>
      </w:r>
    </w:p>
    <w:p w14:paraId="1737C389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    nn.ReLU(inplace=True)</w:t>
      </w:r>
    </w:p>
    <w:p w14:paraId="515515C4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)</w:t>
      </w:r>
    </w:p>
    <w:p w14:paraId="4830E67B" w14:textId="77777777" w:rsidR="00DB657C" w:rsidRPr="00604BD6" w:rsidRDefault="00DB657C" w:rsidP="00DB657C">
      <w:pPr>
        <w:pStyle w:val="af8"/>
        <w:rPr>
          <w:lang w:val="en-US"/>
        </w:rPr>
      </w:pPr>
    </w:p>
    <w:p w14:paraId="1706D434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def forward(self, x):</w:t>
      </w:r>
    </w:p>
    <w:p w14:paraId="7C07885B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# Encoder</w:t>
      </w:r>
    </w:p>
    <w:p w14:paraId="48071779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x = self.conv0(x)</w:t>
      </w:r>
    </w:p>
    <w:p w14:paraId="531C6615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x = self.pool(x)</w:t>
      </w:r>
    </w:p>
    <w:p w14:paraId="03850767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x = self.conv1(x)</w:t>
      </w:r>
    </w:p>
    <w:p w14:paraId="2179B0BE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x = self.pool(x)</w:t>
      </w:r>
    </w:p>
    <w:p w14:paraId="547E36F3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x = self.conv2(x)</w:t>
      </w:r>
    </w:p>
    <w:p w14:paraId="090EDE86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x = self.pool(x)</w:t>
      </w:r>
    </w:p>
    <w:p w14:paraId="1A7B70C8" w14:textId="77777777" w:rsidR="00DB657C" w:rsidRPr="00604BD6" w:rsidRDefault="00DB657C" w:rsidP="00DB657C">
      <w:pPr>
        <w:pStyle w:val="af8"/>
        <w:rPr>
          <w:lang w:val="en-US"/>
        </w:rPr>
      </w:pPr>
    </w:p>
    <w:p w14:paraId="0CA261AE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# Decoder</w:t>
      </w:r>
    </w:p>
    <w:p w14:paraId="4C8A0C74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x = self.deconv0(x)</w:t>
      </w:r>
    </w:p>
    <w:p w14:paraId="670C997A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x = self.deconv1(x)</w:t>
      </w:r>
    </w:p>
    <w:p w14:paraId="6968C744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x = self.deconv2(x)</w:t>
      </w:r>
    </w:p>
    <w:p w14:paraId="73B175C2" w14:textId="77777777" w:rsidR="00DB657C" w:rsidRPr="00604BD6" w:rsidRDefault="00DB657C" w:rsidP="00DB657C">
      <w:pPr>
        <w:pStyle w:val="af8"/>
        <w:rPr>
          <w:lang w:val="en-US"/>
        </w:rPr>
      </w:pPr>
    </w:p>
    <w:p w14:paraId="79FF8F8E" w14:textId="77777777" w:rsidR="00DB657C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return x</w:t>
      </w:r>
    </w:p>
    <w:p w14:paraId="5C3332FF" w14:textId="77777777" w:rsidR="00DB657C" w:rsidRDefault="00DB657C" w:rsidP="00DB657C">
      <w:pPr>
        <w:pStyle w:val="14"/>
        <w:rPr>
          <w:lang w:val="en-US"/>
        </w:rPr>
      </w:pPr>
    </w:p>
    <w:p w14:paraId="33383695" w14:textId="77777777" w:rsidR="00DB657C" w:rsidRPr="008D0433" w:rsidRDefault="00DB657C" w:rsidP="00DB657C">
      <w:pPr>
        <w:pStyle w:val="14"/>
        <w:rPr>
          <w:lang w:val="en-US"/>
        </w:rPr>
      </w:pPr>
      <w:r>
        <w:t>Код</w:t>
      </w:r>
      <w:r w:rsidRPr="008D0433">
        <w:rPr>
          <w:lang w:val="en-US"/>
        </w:rPr>
        <w:t xml:space="preserve"> </w:t>
      </w:r>
      <w:r>
        <w:t>функции</w:t>
      </w:r>
      <w:r w:rsidRPr="008D0433">
        <w:rPr>
          <w:lang w:val="en-US"/>
        </w:rPr>
        <w:t xml:space="preserve"> </w:t>
      </w:r>
      <w:r>
        <w:rPr>
          <w:lang w:val="en-US"/>
        </w:rPr>
        <w:t>Dataloader</w:t>
      </w:r>
      <w:r w:rsidRPr="008D0433">
        <w:rPr>
          <w:lang w:val="en-US"/>
        </w:rPr>
        <w:t>:</w:t>
      </w:r>
    </w:p>
    <w:p w14:paraId="0E92B2B8" w14:textId="77777777" w:rsidR="00DB657C" w:rsidRDefault="00DB657C" w:rsidP="00DB657C">
      <w:pPr>
        <w:pStyle w:val="14"/>
        <w:rPr>
          <w:lang w:val="en-US"/>
        </w:rPr>
      </w:pPr>
    </w:p>
    <w:p w14:paraId="2CDF065A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>import os</w:t>
      </w:r>
    </w:p>
    <w:p w14:paraId="03036571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>import torch</w:t>
      </w:r>
    </w:p>
    <w:p w14:paraId="3457631D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>import numpy as np</w:t>
      </w:r>
    </w:p>
    <w:p w14:paraId="178218D2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>from PIL import Image</w:t>
      </w:r>
    </w:p>
    <w:p w14:paraId="74FEED21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>from sklearn.cluster import KMeans</w:t>
      </w:r>
    </w:p>
    <w:p w14:paraId="72DBF7B5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>from torch.utils.data import Dataset, DataLoader</w:t>
      </w:r>
    </w:p>
    <w:p w14:paraId="7BBACA2B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>from torchvision import transforms</w:t>
      </w:r>
    </w:p>
    <w:p w14:paraId="47EAD7B8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>from tqdm import tqdm</w:t>
      </w:r>
    </w:p>
    <w:p w14:paraId="176290AD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>from torch.utils.data.sampler import SubsetRandomSampler</w:t>
      </w:r>
    </w:p>
    <w:p w14:paraId="3B5506BA" w14:textId="77777777" w:rsidR="00DB657C" w:rsidRPr="00604BD6" w:rsidRDefault="00DB657C" w:rsidP="00DB657C">
      <w:pPr>
        <w:pStyle w:val="af8"/>
        <w:rPr>
          <w:lang w:val="en-US"/>
        </w:rPr>
      </w:pPr>
    </w:p>
    <w:p w14:paraId="47EFEB28" w14:textId="77777777" w:rsidR="00DB657C" w:rsidRPr="00604BD6" w:rsidRDefault="00DB657C" w:rsidP="00DB657C">
      <w:pPr>
        <w:pStyle w:val="af8"/>
        <w:rPr>
          <w:lang w:val="en-US"/>
        </w:rPr>
      </w:pPr>
    </w:p>
    <w:p w14:paraId="5A1D3259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>class CityscapeDataset(Dataset):</w:t>
      </w:r>
    </w:p>
    <w:p w14:paraId="2D2171DA" w14:textId="77777777" w:rsidR="00DB657C" w:rsidRPr="00604BD6" w:rsidRDefault="00DB657C" w:rsidP="00DB657C">
      <w:pPr>
        <w:pStyle w:val="af8"/>
        <w:rPr>
          <w:lang w:val="en-US"/>
        </w:rPr>
      </w:pPr>
    </w:p>
    <w:p w14:paraId="771972C9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def __init__(self, image_dir, label_model):</w:t>
      </w:r>
    </w:p>
    <w:p w14:paraId="26558ADF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self.image_dir = image_dir</w:t>
      </w:r>
    </w:p>
    <w:p w14:paraId="3ABD5E9C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self.image_fns = os.listdir(image_dir)</w:t>
      </w:r>
    </w:p>
    <w:p w14:paraId="0DE35919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self.label_model = label_model</w:t>
      </w:r>
    </w:p>
    <w:p w14:paraId="65DDC010" w14:textId="77777777" w:rsidR="00DB657C" w:rsidRPr="00604BD6" w:rsidRDefault="00DB657C" w:rsidP="00DB657C">
      <w:pPr>
        <w:pStyle w:val="af8"/>
        <w:rPr>
          <w:lang w:val="en-US"/>
        </w:rPr>
      </w:pPr>
    </w:p>
    <w:p w14:paraId="071E178F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def __len__(self):</w:t>
      </w:r>
    </w:p>
    <w:p w14:paraId="287A7216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return len(self.image_fns)</w:t>
      </w:r>
    </w:p>
    <w:p w14:paraId="7C77851D" w14:textId="77777777" w:rsidR="00DB657C" w:rsidRPr="00604BD6" w:rsidRDefault="00DB657C" w:rsidP="00DB657C">
      <w:pPr>
        <w:pStyle w:val="af8"/>
        <w:rPr>
          <w:lang w:val="en-US"/>
        </w:rPr>
      </w:pPr>
    </w:p>
    <w:p w14:paraId="103AA28C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def __getitem__(self, index):</w:t>
      </w:r>
    </w:p>
    <w:p w14:paraId="347A95D3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image_fn = self.image_fns[index]</w:t>
      </w:r>
    </w:p>
    <w:p w14:paraId="5DD285A2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image_fp = os.path.join(self.image_dir, image_fn)</w:t>
      </w:r>
    </w:p>
    <w:p w14:paraId="705D8AB7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image = Image.open(image_fp).convert('RGB')</w:t>
      </w:r>
    </w:p>
    <w:p w14:paraId="4F9F79C7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image = np.array(image)</w:t>
      </w:r>
    </w:p>
    <w:p w14:paraId="340FA554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cityscape, label = self.split_image(image)</w:t>
      </w:r>
    </w:p>
    <w:p w14:paraId="57465FC8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label_class = self.label_model.predict(label.reshape(-1, 3)).reshape(256, 256)</w:t>
      </w:r>
    </w:p>
    <w:p w14:paraId="41D55472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cityscape = self.transform(cityscape)</w:t>
      </w:r>
    </w:p>
    <w:p w14:paraId="30157C9F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label_class = torch.Tensor(label_class).long()</w:t>
      </w:r>
    </w:p>
    <w:p w14:paraId="435AA61F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return cityscape, label_class</w:t>
      </w:r>
    </w:p>
    <w:p w14:paraId="07A3BC3F" w14:textId="77777777" w:rsidR="00DB657C" w:rsidRPr="00604BD6" w:rsidRDefault="00DB657C" w:rsidP="00DB657C">
      <w:pPr>
        <w:pStyle w:val="af8"/>
        <w:rPr>
          <w:lang w:val="en-US"/>
        </w:rPr>
      </w:pPr>
    </w:p>
    <w:p w14:paraId="2F796D38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def split_image(self, image):</w:t>
      </w:r>
    </w:p>
    <w:p w14:paraId="605FB6E3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image = np.array(image)</w:t>
      </w:r>
    </w:p>
    <w:p w14:paraId="52F80F7C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cityscape, label = image[:, :256, :], image[:, 256:, :]</w:t>
      </w:r>
    </w:p>
    <w:p w14:paraId="1176ECE7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return cityscape, label</w:t>
      </w:r>
    </w:p>
    <w:p w14:paraId="1A6B2021" w14:textId="77777777" w:rsidR="00DB657C" w:rsidRPr="00604BD6" w:rsidRDefault="00DB657C" w:rsidP="00DB657C">
      <w:pPr>
        <w:pStyle w:val="af8"/>
        <w:rPr>
          <w:lang w:val="en-US"/>
        </w:rPr>
      </w:pPr>
    </w:p>
    <w:p w14:paraId="1ABC4D09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def transform(self, image):</w:t>
      </w:r>
    </w:p>
    <w:p w14:paraId="44E40AD7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transform_ops = transforms.Compose([</w:t>
      </w:r>
    </w:p>
    <w:p w14:paraId="7B80B943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    transforms.ToTensor(),</w:t>
      </w:r>
    </w:p>
    <w:p w14:paraId="14503368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    transforms.Normalize(mean=(0.485, 0.456, 0.406), std=(0.229, 0.224, 0.225))</w:t>
      </w:r>
    </w:p>
    <w:p w14:paraId="63D0DE31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])</w:t>
      </w:r>
    </w:p>
    <w:p w14:paraId="5EE8ED98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return transform_ops(image)</w:t>
      </w:r>
    </w:p>
    <w:p w14:paraId="28EFBA5C" w14:textId="77777777" w:rsidR="00DB657C" w:rsidRPr="00604BD6" w:rsidRDefault="00DB657C" w:rsidP="00DB657C">
      <w:pPr>
        <w:pStyle w:val="af8"/>
        <w:rPr>
          <w:lang w:val="en-US"/>
        </w:rPr>
      </w:pPr>
    </w:p>
    <w:p w14:paraId="0FCD229B" w14:textId="77777777" w:rsidR="00DB657C" w:rsidRPr="00604BD6" w:rsidRDefault="00DB657C" w:rsidP="00DB657C">
      <w:pPr>
        <w:pStyle w:val="af8"/>
        <w:rPr>
          <w:lang w:val="en-US"/>
        </w:rPr>
      </w:pPr>
    </w:p>
    <w:p w14:paraId="4BB55D37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>def split_image(image):</w:t>
      </w:r>
    </w:p>
    <w:p w14:paraId="07C5D6B5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image = np.array(image)</w:t>
      </w:r>
    </w:p>
    <w:p w14:paraId="4BCA9B6B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cityscape, label = image[:, :256, :], image[:, 256:, :]</w:t>
      </w:r>
    </w:p>
    <w:p w14:paraId="36B94485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return cityscape, label</w:t>
      </w:r>
    </w:p>
    <w:p w14:paraId="7C866453" w14:textId="77777777" w:rsidR="00DB657C" w:rsidRPr="00604BD6" w:rsidRDefault="00DB657C" w:rsidP="00DB657C">
      <w:pPr>
        <w:pStyle w:val="af8"/>
        <w:rPr>
          <w:lang w:val="en-US"/>
        </w:rPr>
      </w:pPr>
    </w:p>
    <w:p w14:paraId="4AC3C554" w14:textId="77777777" w:rsidR="00DB657C" w:rsidRPr="00604BD6" w:rsidRDefault="00DB657C" w:rsidP="00DB657C">
      <w:pPr>
        <w:pStyle w:val="af8"/>
        <w:rPr>
          <w:lang w:val="en-US"/>
        </w:rPr>
      </w:pPr>
    </w:p>
    <w:p w14:paraId="5376070C" w14:textId="77777777" w:rsidR="00DB657C" w:rsidRPr="00604BD6" w:rsidRDefault="00DB657C" w:rsidP="00DB657C">
      <w:pPr>
        <w:pStyle w:val="af8"/>
      </w:pPr>
      <w:r w:rsidRPr="00604BD6">
        <w:t>"""</w:t>
      </w:r>
    </w:p>
    <w:p w14:paraId="71F947E6" w14:textId="77777777" w:rsidR="00DB657C" w:rsidRPr="00604BD6" w:rsidRDefault="00DB657C" w:rsidP="00DB657C">
      <w:pPr>
        <w:pStyle w:val="af8"/>
      </w:pPr>
      <w:r w:rsidRPr="00604BD6">
        <w:t>Обрабатываем изображения и маски, преобразовывая их в даталоадеры</w:t>
      </w:r>
    </w:p>
    <w:p w14:paraId="03483C04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>"""</w:t>
      </w:r>
    </w:p>
    <w:p w14:paraId="053329DE" w14:textId="77777777" w:rsidR="00DB657C" w:rsidRPr="00604BD6" w:rsidRDefault="00DB657C" w:rsidP="00DB657C">
      <w:pPr>
        <w:pStyle w:val="af8"/>
        <w:rPr>
          <w:lang w:val="en-US"/>
        </w:rPr>
      </w:pPr>
    </w:p>
    <w:p w14:paraId="16D9D6E9" w14:textId="77777777" w:rsidR="00DB657C" w:rsidRPr="00604BD6" w:rsidRDefault="00DB657C" w:rsidP="00DB657C">
      <w:pPr>
        <w:pStyle w:val="af8"/>
        <w:rPr>
          <w:lang w:val="en-US"/>
        </w:rPr>
      </w:pPr>
    </w:p>
    <w:p w14:paraId="3E166806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>def dataloader(params):</w:t>
      </w:r>
    </w:p>
    <w:p w14:paraId="7CA19265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# Импортируем параметры</w:t>
      </w:r>
    </w:p>
    <w:p w14:paraId="5D7A178A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size = int(params['batch_size'])</w:t>
      </w:r>
    </w:p>
    <w:p w14:paraId="2FE5E3DF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num_items = int(params['num_items'])</w:t>
      </w:r>
    </w:p>
    <w:p w14:paraId="2163BA94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num_classes = int(params['num_classes'])</w:t>
      </w:r>
    </w:p>
    <w:p w14:paraId="09F98E12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valid_size = float(params['valid_size'])</w:t>
      </w:r>
    </w:p>
    <w:p w14:paraId="45CBF4E6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data_dir = params['data_dir']</w:t>
      </w:r>
    </w:p>
    <w:p w14:paraId="3C7EE369" w14:textId="77777777" w:rsidR="00DB657C" w:rsidRPr="00604BD6" w:rsidRDefault="00DB657C" w:rsidP="00DB657C">
      <w:pPr>
        <w:pStyle w:val="af8"/>
        <w:rPr>
          <w:lang w:val="en-US"/>
        </w:rPr>
      </w:pPr>
    </w:p>
    <w:p w14:paraId="6AE71466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# Получаем пути для выборок</w:t>
      </w:r>
    </w:p>
    <w:p w14:paraId="3E06846A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train_dir = os.path.join(data_dir, "train")</w:t>
      </w:r>
    </w:p>
    <w:p w14:paraId="1B12BDFD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val_dir = os.path.join(data_dir, "val")</w:t>
      </w:r>
    </w:p>
    <w:p w14:paraId="390F4078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train_fns = os.listdir(train_dir)</w:t>
      </w:r>
    </w:p>
    <w:p w14:paraId="1928FFDB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val_fns = os.listdir(val_dir)</w:t>
      </w:r>
    </w:p>
    <w:p w14:paraId="54EC3A3E" w14:textId="77777777" w:rsidR="00DB657C" w:rsidRPr="00604BD6" w:rsidRDefault="00DB657C" w:rsidP="00DB657C">
      <w:pPr>
        <w:pStyle w:val="af8"/>
        <w:rPr>
          <w:lang w:val="en-US"/>
        </w:rPr>
      </w:pPr>
    </w:p>
    <w:p w14:paraId="05833385" w14:textId="77777777" w:rsidR="00DB657C" w:rsidRPr="00604BD6" w:rsidRDefault="00DB657C" w:rsidP="00DB657C">
      <w:pPr>
        <w:pStyle w:val="af8"/>
      </w:pPr>
      <w:r w:rsidRPr="00604BD6">
        <w:rPr>
          <w:lang w:val="en-US"/>
        </w:rPr>
        <w:t xml:space="preserve">    </w:t>
      </w:r>
      <w:r w:rsidRPr="00604BD6">
        <w:t xml:space="preserve">"""Первый образец изображения используется для извлечения меток классов пикселей, которые будут использоваться </w:t>
      </w:r>
    </w:p>
    <w:p w14:paraId="155C2460" w14:textId="77777777" w:rsidR="00DB657C" w:rsidRPr="00604BD6" w:rsidRDefault="00DB657C" w:rsidP="00DB657C">
      <w:pPr>
        <w:pStyle w:val="af8"/>
      </w:pPr>
      <w:r w:rsidRPr="00604BD6">
        <w:t xml:space="preserve">    для всех остальных изображений в наборе данных. Код разбивает изображение на две части: городскую сцену и метки (</w:t>
      </w:r>
    </w:p>
    <w:p w14:paraId="0AEC2D0D" w14:textId="77777777" w:rsidR="00DB657C" w:rsidRPr="00604BD6" w:rsidRDefault="00DB657C" w:rsidP="00DB657C">
      <w:pPr>
        <w:pStyle w:val="af8"/>
      </w:pPr>
      <w:r w:rsidRPr="00604BD6">
        <w:t xml:space="preserve">    классы пикселей). Затем метки конвертируются в многомерное пространство и используется метод </w:t>
      </w:r>
      <w:r w:rsidRPr="00604BD6">
        <w:rPr>
          <w:lang w:val="en-US"/>
        </w:rPr>
        <w:t>K</w:t>
      </w:r>
      <w:r w:rsidRPr="00604BD6">
        <w:t>-</w:t>
      </w:r>
      <w:r w:rsidRPr="00604BD6">
        <w:rPr>
          <w:lang w:val="en-US"/>
        </w:rPr>
        <w:t>means</w:t>
      </w:r>
      <w:r w:rsidRPr="00604BD6">
        <w:t xml:space="preserve"> для их </w:t>
      </w:r>
    </w:p>
    <w:p w14:paraId="21890BB7" w14:textId="77777777" w:rsidR="00DB657C" w:rsidRPr="00604BD6" w:rsidRDefault="00DB657C" w:rsidP="00DB657C">
      <w:pPr>
        <w:pStyle w:val="af8"/>
      </w:pPr>
      <w:r w:rsidRPr="00604BD6">
        <w:t xml:space="preserve">    кластеризации и получения количества классов (</w:t>
      </w:r>
      <w:r w:rsidRPr="00604BD6">
        <w:rPr>
          <w:lang w:val="en-US"/>
        </w:rPr>
        <w:t>num</w:t>
      </w:r>
      <w:r w:rsidRPr="00604BD6">
        <w:t>_</w:t>
      </w:r>
      <w:r w:rsidRPr="00604BD6">
        <w:rPr>
          <w:lang w:val="en-US"/>
        </w:rPr>
        <w:t>classes</w:t>
      </w:r>
      <w:r w:rsidRPr="00604BD6">
        <w:t>)."""</w:t>
      </w:r>
    </w:p>
    <w:p w14:paraId="2193239B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t xml:space="preserve">    </w:t>
      </w:r>
      <w:r w:rsidRPr="00604BD6">
        <w:rPr>
          <w:lang w:val="en-US"/>
        </w:rPr>
        <w:t>sample_image_fp = os.path.join(train_dir, train_fns[0])</w:t>
      </w:r>
    </w:p>
    <w:p w14:paraId="24C9A6A9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sample_image = Image.open(sample_image_fp).convert("RGB")</w:t>
      </w:r>
    </w:p>
    <w:p w14:paraId="670B6175" w14:textId="77777777" w:rsidR="00DB657C" w:rsidRPr="00604BD6" w:rsidRDefault="00DB657C" w:rsidP="00DB657C">
      <w:pPr>
        <w:pStyle w:val="af8"/>
        <w:rPr>
          <w:lang w:val="en-US"/>
        </w:rPr>
      </w:pPr>
    </w:p>
    <w:p w14:paraId="3AA6AAF5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sample_image = np.array(sample_image)</w:t>
      </w:r>
    </w:p>
    <w:p w14:paraId="26F95099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cityscape, label = split_image(sample_image)</w:t>
      </w:r>
    </w:p>
    <w:p w14:paraId="4595BE05" w14:textId="77777777" w:rsidR="00DB657C" w:rsidRPr="00604BD6" w:rsidRDefault="00DB657C" w:rsidP="00DB657C">
      <w:pPr>
        <w:pStyle w:val="af8"/>
        <w:rPr>
          <w:lang w:val="en-US"/>
        </w:rPr>
      </w:pPr>
    </w:p>
    <w:p w14:paraId="1CA7A7C0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cityscape, label = Image.fromarray(cityscape), Image.fromarray(label)</w:t>
      </w:r>
    </w:p>
    <w:p w14:paraId="66DB33BC" w14:textId="77777777" w:rsidR="00DB657C" w:rsidRPr="00604BD6" w:rsidRDefault="00DB657C" w:rsidP="00DB657C">
      <w:pPr>
        <w:pStyle w:val="af8"/>
        <w:rPr>
          <w:lang w:val="en-US"/>
        </w:rPr>
      </w:pPr>
    </w:p>
    <w:p w14:paraId="025C9BFA" w14:textId="77777777" w:rsidR="00DB657C" w:rsidRPr="00604BD6" w:rsidRDefault="00DB657C" w:rsidP="00DB657C">
      <w:pPr>
        <w:pStyle w:val="af8"/>
      </w:pPr>
      <w:r w:rsidRPr="00604BD6">
        <w:rPr>
          <w:lang w:val="en-US"/>
        </w:rPr>
        <w:t xml:space="preserve">    color</w:t>
      </w:r>
      <w:r w:rsidRPr="00604BD6">
        <w:t>_</w:t>
      </w:r>
      <w:r w:rsidRPr="00604BD6">
        <w:rPr>
          <w:lang w:val="en-US"/>
        </w:rPr>
        <w:t>set</w:t>
      </w:r>
      <w:r w:rsidRPr="00604BD6">
        <w:t xml:space="preserve"> = </w:t>
      </w:r>
      <w:r w:rsidRPr="00604BD6">
        <w:rPr>
          <w:lang w:val="en-US"/>
        </w:rPr>
        <w:t>set</w:t>
      </w:r>
      <w:r w:rsidRPr="00604BD6">
        <w:t>()</w:t>
      </w:r>
    </w:p>
    <w:p w14:paraId="35D86FC8" w14:textId="77777777" w:rsidR="00DB657C" w:rsidRPr="00604BD6" w:rsidRDefault="00DB657C" w:rsidP="00DB657C">
      <w:pPr>
        <w:pStyle w:val="af8"/>
      </w:pPr>
      <w:r w:rsidRPr="00604BD6">
        <w:t xml:space="preserve">    # Обрабатываем изображения с целью осуществления кластеризации, чтобы получить информацию о том, какие классы</w:t>
      </w:r>
    </w:p>
    <w:p w14:paraId="4B451AB5" w14:textId="77777777" w:rsidR="00DB657C" w:rsidRPr="00604BD6" w:rsidRDefault="00DB657C" w:rsidP="00DB657C">
      <w:pPr>
        <w:pStyle w:val="af8"/>
      </w:pPr>
      <w:r w:rsidRPr="00604BD6">
        <w:t xml:space="preserve">    # объектов могут быть на изображении и разделяем визуализацию классов различными цветами</w:t>
      </w:r>
    </w:p>
    <w:p w14:paraId="351E746F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t xml:space="preserve">    </w:t>
      </w:r>
      <w:r w:rsidRPr="00604BD6">
        <w:rPr>
          <w:lang w:val="en-US"/>
        </w:rPr>
        <w:t>for train_fn in tqdm(train_fns[:10]):</w:t>
      </w:r>
    </w:p>
    <w:p w14:paraId="6C65A8A1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train_fp = os.path.join(train_dir, train_fn)</w:t>
      </w:r>
    </w:p>
    <w:p w14:paraId="13030E52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image = np.array(Image.open(train_fp))</w:t>
      </w:r>
    </w:p>
    <w:p w14:paraId="77490D91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cityscape, label = split_image(sample_image)</w:t>
      </w:r>
    </w:p>
    <w:p w14:paraId="489A7334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label = label.reshape(-1, 3)</w:t>
      </w:r>
    </w:p>
    <w:p w14:paraId="684271B9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local_color_set = set([tuple(c) for c in list(label)])</w:t>
      </w:r>
    </w:p>
    <w:p w14:paraId="5811AC42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color_set.update(local_color_set)</w:t>
      </w:r>
    </w:p>
    <w:p w14:paraId="390A48F4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color_array = np.array(list(color_set))</w:t>
      </w:r>
    </w:p>
    <w:p w14:paraId="5A9D7E79" w14:textId="77777777" w:rsidR="00DB657C" w:rsidRPr="00604BD6" w:rsidRDefault="00DB657C" w:rsidP="00DB657C">
      <w:pPr>
        <w:pStyle w:val="af8"/>
      </w:pPr>
      <w:r w:rsidRPr="00604BD6">
        <w:rPr>
          <w:lang w:val="en-US"/>
        </w:rPr>
        <w:t xml:space="preserve">    </w:t>
      </w:r>
      <w:r w:rsidRPr="00604BD6">
        <w:t># Получаем набор классов и изменяем маски в соответствии с ними</w:t>
      </w:r>
    </w:p>
    <w:p w14:paraId="6709CCE2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t xml:space="preserve">    </w:t>
      </w:r>
      <w:r w:rsidRPr="00604BD6">
        <w:rPr>
          <w:lang w:val="en-US"/>
        </w:rPr>
        <w:t>color_array = np.random.choice(range(256), 3 * num_items).reshape(-1, 3)</w:t>
      </w:r>
    </w:p>
    <w:p w14:paraId="7E05EDA3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label_model = KMeans(n_clusters=num_classes)</w:t>
      </w:r>
    </w:p>
    <w:p w14:paraId="447A89DD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label_model.fit(color_array)</w:t>
      </w:r>
    </w:p>
    <w:p w14:paraId="2C07C2AC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label_model.predict(color_array[:5, :])</w:t>
      </w:r>
    </w:p>
    <w:p w14:paraId="40C3FCBA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cityscape, label = split_image(sample_image)</w:t>
      </w:r>
    </w:p>
    <w:p w14:paraId="39C346E9" w14:textId="77777777" w:rsidR="00DB657C" w:rsidRPr="00604BD6" w:rsidRDefault="00DB657C" w:rsidP="00DB657C">
      <w:pPr>
        <w:pStyle w:val="af8"/>
      </w:pPr>
      <w:r w:rsidRPr="00604BD6">
        <w:rPr>
          <w:lang w:val="en-US"/>
        </w:rPr>
        <w:t xml:space="preserve">    </w:t>
      </w:r>
      <w:r w:rsidRPr="00604BD6">
        <w:t># Используем обученную модель для прогнозирования меток классов пикселей для каждого пикселя в `</w:t>
      </w:r>
      <w:r w:rsidRPr="00604BD6">
        <w:rPr>
          <w:lang w:val="en-US"/>
        </w:rPr>
        <w:t>label</w:t>
      </w:r>
      <w:r w:rsidRPr="00604BD6">
        <w:t>`,</w:t>
      </w:r>
    </w:p>
    <w:p w14:paraId="13841C3C" w14:textId="77777777" w:rsidR="00DB657C" w:rsidRPr="00604BD6" w:rsidRDefault="00DB657C" w:rsidP="00DB657C">
      <w:pPr>
        <w:pStyle w:val="af8"/>
      </w:pPr>
      <w:r w:rsidRPr="00604BD6">
        <w:t xml:space="preserve">    # основываясь на массиве цветов.</w:t>
      </w:r>
    </w:p>
    <w:p w14:paraId="4E3BD721" w14:textId="77777777" w:rsidR="00DB657C" w:rsidRPr="00604BD6" w:rsidRDefault="00DB657C" w:rsidP="00DB657C">
      <w:pPr>
        <w:pStyle w:val="af8"/>
      </w:pPr>
      <w:r w:rsidRPr="00604BD6">
        <w:t xml:space="preserve">    </w:t>
      </w:r>
      <w:r w:rsidRPr="00604BD6">
        <w:rPr>
          <w:lang w:val="en-US"/>
        </w:rPr>
        <w:t>label</w:t>
      </w:r>
      <w:r w:rsidRPr="00604BD6">
        <w:t>_</w:t>
      </w:r>
      <w:r w:rsidRPr="00604BD6">
        <w:rPr>
          <w:lang w:val="en-US"/>
        </w:rPr>
        <w:t>class</w:t>
      </w:r>
      <w:r w:rsidRPr="00604BD6">
        <w:t xml:space="preserve"> = </w:t>
      </w:r>
      <w:r w:rsidRPr="00604BD6">
        <w:rPr>
          <w:lang w:val="en-US"/>
        </w:rPr>
        <w:t>label</w:t>
      </w:r>
      <w:r w:rsidRPr="00604BD6">
        <w:t>_</w:t>
      </w:r>
      <w:r w:rsidRPr="00604BD6">
        <w:rPr>
          <w:lang w:val="en-US"/>
        </w:rPr>
        <w:t>model</w:t>
      </w:r>
      <w:r w:rsidRPr="00604BD6">
        <w:t>.</w:t>
      </w:r>
      <w:r w:rsidRPr="00604BD6">
        <w:rPr>
          <w:lang w:val="en-US"/>
        </w:rPr>
        <w:t>predict</w:t>
      </w:r>
      <w:r w:rsidRPr="00604BD6">
        <w:t>(</w:t>
      </w:r>
      <w:r w:rsidRPr="00604BD6">
        <w:rPr>
          <w:lang w:val="en-US"/>
        </w:rPr>
        <w:t>label</w:t>
      </w:r>
      <w:r w:rsidRPr="00604BD6">
        <w:t>.</w:t>
      </w:r>
      <w:r w:rsidRPr="00604BD6">
        <w:rPr>
          <w:lang w:val="en-US"/>
        </w:rPr>
        <w:t>reshape</w:t>
      </w:r>
      <w:r w:rsidRPr="00604BD6">
        <w:t>(-1, 3)).</w:t>
      </w:r>
      <w:r w:rsidRPr="00604BD6">
        <w:rPr>
          <w:lang w:val="en-US"/>
        </w:rPr>
        <w:t>reshape</w:t>
      </w:r>
      <w:r w:rsidRPr="00604BD6">
        <w:t>(256, 256)</w:t>
      </w:r>
    </w:p>
    <w:p w14:paraId="68B8E2B4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t xml:space="preserve">    </w:t>
      </w:r>
      <w:r w:rsidRPr="00604BD6">
        <w:rPr>
          <w:lang w:val="en-US"/>
        </w:rPr>
        <w:t>trainset = CityscapeDataset(train_dir, label_model)</w:t>
      </w:r>
    </w:p>
    <w:p w14:paraId="17DE0BCE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num_train = len(trainset)</w:t>
      </w:r>
    </w:p>
    <w:p w14:paraId="3C778D57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indices = list(range(num_train))</w:t>
      </w:r>
    </w:p>
    <w:p w14:paraId="51762296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split = int(np.floor(valid_size * num_train))</w:t>
      </w:r>
    </w:p>
    <w:p w14:paraId="3C19C87B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train_idx, valid_idx = indices[split:], indices[:split]</w:t>
      </w:r>
    </w:p>
    <w:p w14:paraId="442CF76B" w14:textId="77777777" w:rsidR="00DB657C" w:rsidRPr="00604BD6" w:rsidRDefault="00DB657C" w:rsidP="00DB657C">
      <w:pPr>
        <w:pStyle w:val="af8"/>
        <w:rPr>
          <w:lang w:val="en-US"/>
        </w:rPr>
      </w:pPr>
    </w:p>
    <w:p w14:paraId="0C1C8A75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#</w:t>
      </w:r>
    </w:p>
    <w:p w14:paraId="3DF86207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TRAIN_SAMPLER = SubsetRandomSampler(train_idx)</w:t>
      </w:r>
    </w:p>
    <w:p w14:paraId="7CD570DE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VALID_SAMPLER = SubsetRandomSampler(valid_idx)</w:t>
      </w:r>
    </w:p>
    <w:p w14:paraId="2357FC0C" w14:textId="77777777" w:rsidR="00DB657C" w:rsidRPr="00604BD6" w:rsidRDefault="00DB657C" w:rsidP="00DB657C">
      <w:pPr>
        <w:pStyle w:val="af8"/>
        <w:rPr>
          <w:lang w:val="en-US"/>
        </w:rPr>
      </w:pPr>
    </w:p>
    <w:p w14:paraId="016D1488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#</w:t>
      </w:r>
    </w:p>
    <w:p w14:paraId="50B95369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NUM_WORKERS = 2</w:t>
      </w:r>
    </w:p>
    <w:p w14:paraId="70C1D136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trainloader = torch.utils.data.DataLoader(</w:t>
      </w:r>
    </w:p>
    <w:p w14:paraId="568409C4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trainset, batch_size=size,</w:t>
      </w:r>
    </w:p>
    <w:p w14:paraId="22777581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sampler=TRAIN_SAMPLER, num_workers=NUM_WORKERS</w:t>
      </w:r>
    </w:p>
    <w:p w14:paraId="5BE38C69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)</w:t>
      </w:r>
    </w:p>
    <w:p w14:paraId="438E7AFA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validloader = torch.utils.data.DataLoader(</w:t>
      </w:r>
    </w:p>
    <w:p w14:paraId="4C1092B3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trainset, batch_size=size,</w:t>
      </w:r>
    </w:p>
    <w:p w14:paraId="32D8BA9D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sampler=VALID_SAMPLER, num_workers=NUM_WORKERS</w:t>
      </w:r>
    </w:p>
    <w:p w14:paraId="3F7BEDDB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)</w:t>
      </w:r>
    </w:p>
    <w:p w14:paraId="1060B5B7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testloader = torch.utils.data.DataLoader(</w:t>
      </w:r>
    </w:p>
    <w:p w14:paraId="6927E812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trainset, batch_size=size, num_workers=NUM_WORKERS</w:t>
      </w:r>
    </w:p>
    <w:p w14:paraId="3AFEFC64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)</w:t>
      </w:r>
    </w:p>
    <w:p w14:paraId="632559D9" w14:textId="77777777" w:rsidR="00DB657C" w:rsidRPr="00604BD6" w:rsidRDefault="00DB657C" w:rsidP="00DB657C">
      <w:pPr>
        <w:pStyle w:val="af8"/>
        <w:rPr>
          <w:lang w:val="en-US"/>
        </w:rPr>
      </w:pPr>
    </w:p>
    <w:p w14:paraId="2AF4CBA6" w14:textId="77777777" w:rsidR="00DB657C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return trainloader, validloader, testloader</w:t>
      </w:r>
    </w:p>
    <w:p w14:paraId="0C3575C7" w14:textId="77777777" w:rsidR="00DB657C" w:rsidRDefault="00DB657C" w:rsidP="00DB657C">
      <w:pPr>
        <w:pStyle w:val="14"/>
        <w:rPr>
          <w:lang w:val="en-US"/>
        </w:rPr>
      </w:pPr>
    </w:p>
    <w:p w14:paraId="79F3F7EE" w14:textId="77777777" w:rsidR="00DB657C" w:rsidRPr="008D0433" w:rsidRDefault="00DB657C" w:rsidP="00DB657C">
      <w:pPr>
        <w:pStyle w:val="14"/>
        <w:rPr>
          <w:lang w:val="en-US"/>
        </w:rPr>
      </w:pPr>
      <w:r>
        <w:t>Код</w:t>
      </w:r>
      <w:r w:rsidRPr="008D0433">
        <w:rPr>
          <w:lang w:val="en-US"/>
        </w:rPr>
        <w:t xml:space="preserve"> </w:t>
      </w:r>
      <w:r>
        <w:t>функции</w:t>
      </w:r>
      <w:r w:rsidRPr="008D0433">
        <w:rPr>
          <w:lang w:val="en-US"/>
        </w:rPr>
        <w:t xml:space="preserve"> </w:t>
      </w:r>
      <w:r>
        <w:rPr>
          <w:lang w:val="en-US"/>
        </w:rPr>
        <w:t>Train</w:t>
      </w:r>
      <w:r w:rsidRPr="008D0433">
        <w:rPr>
          <w:lang w:val="en-US"/>
        </w:rPr>
        <w:t>:</w:t>
      </w:r>
    </w:p>
    <w:p w14:paraId="1F7B5ED9" w14:textId="77777777" w:rsidR="00DB657C" w:rsidRDefault="00DB657C" w:rsidP="00DB657C">
      <w:pPr>
        <w:pStyle w:val="14"/>
        <w:rPr>
          <w:lang w:val="en-US"/>
        </w:rPr>
      </w:pPr>
    </w:p>
    <w:p w14:paraId="5AF26832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>import time</w:t>
      </w:r>
    </w:p>
    <w:p w14:paraId="20943D4D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>import torch</w:t>
      </w:r>
    </w:p>
    <w:p w14:paraId="72008577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>import torch.nn as nn</w:t>
      </w:r>
    </w:p>
    <w:p w14:paraId="190D25E9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>import torch.optim as optim</w:t>
      </w:r>
    </w:p>
    <w:p w14:paraId="287422E7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>from tqdm import tqdm</w:t>
      </w:r>
    </w:p>
    <w:p w14:paraId="0A6BC7CC" w14:textId="77777777" w:rsidR="00DB657C" w:rsidRPr="00604BD6" w:rsidRDefault="00DB657C" w:rsidP="00DB657C">
      <w:pPr>
        <w:pStyle w:val="af8"/>
        <w:rPr>
          <w:lang w:val="en-US"/>
        </w:rPr>
      </w:pPr>
    </w:p>
    <w:p w14:paraId="63DC8259" w14:textId="77777777" w:rsidR="00DB657C" w:rsidRPr="00604BD6" w:rsidRDefault="00DB657C" w:rsidP="00DB657C">
      <w:pPr>
        <w:pStyle w:val="af8"/>
        <w:rPr>
          <w:lang w:val="en-US"/>
        </w:rPr>
      </w:pPr>
    </w:p>
    <w:p w14:paraId="1D8174BD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>def train(params, *args):</w:t>
      </w:r>
    </w:p>
    <w:p w14:paraId="0A68396D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model, valid_loader, train_loader = args</w:t>
      </w:r>
    </w:p>
    <w:p w14:paraId="5B6FB801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model_name = params['model_name']</w:t>
      </w:r>
    </w:p>
    <w:p w14:paraId="67F2DB0C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num_epochs = int(params['num_epochs'])</w:t>
      </w:r>
    </w:p>
    <w:p w14:paraId="6ACA4FA5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learning_rate = float(params['learning_rate'])</w:t>
      </w:r>
    </w:p>
    <w:p w14:paraId="6E5E698B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device = torch.device("cuda" if torch.cuda.is_available() else "cpu")</w:t>
      </w:r>
    </w:p>
    <w:p w14:paraId="3703FC66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criterion = nn.CrossEntropyLoss()</w:t>
      </w:r>
    </w:p>
    <w:p w14:paraId="2EF6951F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optimizer = optim.Adam(model.parameters(), lr=learning_rate)</w:t>
      </w:r>
    </w:p>
    <w:p w14:paraId="44C3855A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pretrained_model = params['pretrained_model']</w:t>
      </w:r>
    </w:p>
    <w:p w14:paraId="1BDFA54A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if pretrained_model:</w:t>
      </w:r>
    </w:p>
    <w:p w14:paraId="6DD4C852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model.load_state_dict(torch.load(pretrained_model))</w:t>
      </w:r>
    </w:p>
    <w:p w14:paraId="1715D3B9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step_losses = []</w:t>
      </w:r>
    </w:p>
    <w:p w14:paraId="3B682345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train_loss_list = []</w:t>
      </w:r>
    </w:p>
    <w:p w14:paraId="251DD759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time_list = []</w:t>
      </w:r>
    </w:p>
    <w:p w14:paraId="04DB3D8A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startTime = time.time()</w:t>
      </w:r>
    </w:p>
    <w:p w14:paraId="69D48031" w14:textId="77777777" w:rsidR="00DB657C" w:rsidRPr="00604BD6" w:rsidRDefault="00DB657C" w:rsidP="00DB657C">
      <w:pPr>
        <w:pStyle w:val="af8"/>
        <w:rPr>
          <w:lang w:val="en-US"/>
        </w:rPr>
      </w:pPr>
    </w:p>
    <w:p w14:paraId="1846C653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print('\n----------- Start Training -----------')</w:t>
      </w:r>
    </w:p>
    <w:p w14:paraId="6E330E8E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print(f'Model: {model_name} \tEpochs: {num_epochs}')</w:t>
      </w:r>
    </w:p>
    <w:p w14:paraId="37C24477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startTime = time.time()</w:t>
      </w:r>
    </w:p>
    <w:p w14:paraId="32C94BD8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for epoch in tqdm(range(num_epochs)):</w:t>
      </w:r>
    </w:p>
    <w:p w14:paraId="6F6F634D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epoch_loss = 0</w:t>
      </w:r>
    </w:p>
    <w:p w14:paraId="1F4165E7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for X, Y in tqdm(train_loader, total=len(train_loader), leave=False):</w:t>
      </w:r>
    </w:p>
    <w:p w14:paraId="2AEF1C2C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    X, Y = X.to(device), Y.to(device)</w:t>
      </w:r>
    </w:p>
    <w:p w14:paraId="321881E0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    optimizer.zero_grad()</w:t>
      </w:r>
    </w:p>
    <w:p w14:paraId="713B498F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    Y_pred = model(X)</w:t>
      </w:r>
    </w:p>
    <w:p w14:paraId="0A81F554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    loss = criterion(Y_pred, Y)</w:t>
      </w:r>
    </w:p>
    <w:p w14:paraId="36AD4D17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    loss.backward()</w:t>
      </w:r>
    </w:p>
    <w:p w14:paraId="31734053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    optimizer.step()</w:t>
      </w:r>
    </w:p>
    <w:p w14:paraId="2D77893E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    epoch_loss += loss.item()</w:t>
      </w:r>
    </w:p>
    <w:p w14:paraId="5DD8E83D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    step_losses.append(loss.item())</w:t>
      </w:r>
    </w:p>
    <w:p w14:paraId="65524865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    endTime = time.time()</w:t>
      </w:r>
    </w:p>
    <w:p w14:paraId="20B03B89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    time_list.append(endTime-startTime)</w:t>
      </w:r>
    </w:p>
    <w:p w14:paraId="23E8BF61" w14:textId="77777777" w:rsidR="00DB657C" w:rsidRPr="00604BD6" w:rsidRDefault="00DB657C" w:rsidP="00DB657C">
      <w:pPr>
        <w:pStyle w:val="af8"/>
        <w:rPr>
          <w:lang w:val="en-US"/>
        </w:rPr>
      </w:pPr>
    </w:p>
    <w:p w14:paraId="3302A017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train_loss_list.append(epoch_loss / len(train_loader))</w:t>
      </w:r>
    </w:p>
    <w:p w14:paraId="06C46082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file_name = model_name + str(epoch) + ".pth"</w:t>
      </w:r>
    </w:p>
    <w:p w14:paraId="36B72003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torch.save(model.state_dict(), file_name)</w:t>
      </w:r>
    </w:p>
    <w:p w14:paraId="2A53E331" w14:textId="77777777" w:rsidR="00DB657C" w:rsidRPr="00604BD6" w:rsidRDefault="00DB657C" w:rsidP="00DB657C">
      <w:pPr>
        <w:pStyle w:val="af8"/>
      </w:pPr>
      <w:r w:rsidRPr="00604BD6">
        <w:rPr>
          <w:lang w:val="en-US"/>
        </w:rPr>
        <w:t xml:space="preserve">        </w:t>
      </w:r>
      <w:r w:rsidRPr="00604BD6">
        <w:t># Сохраняем нашу модель после каждой эпохи</w:t>
      </w:r>
    </w:p>
    <w:p w14:paraId="6F3F88F1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t xml:space="preserve">        </w:t>
      </w:r>
      <w:r w:rsidRPr="00604BD6">
        <w:rPr>
          <w:lang w:val="en-US"/>
        </w:rPr>
        <w:t>with open("output.txt", "w") as file:</w:t>
      </w:r>
    </w:p>
    <w:p w14:paraId="737583F4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    for line in train_loss_list:</w:t>
      </w:r>
    </w:p>
    <w:p w14:paraId="7E5411F6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        file.write(str(line))</w:t>
      </w:r>
    </w:p>
    <w:p w14:paraId="7A4200FA" w14:textId="77777777" w:rsidR="00DB657C" w:rsidRPr="00604BD6" w:rsidRDefault="00DB657C" w:rsidP="00DB657C">
      <w:pPr>
        <w:pStyle w:val="af8"/>
        <w:rPr>
          <w:lang w:val="en-US"/>
        </w:rPr>
      </w:pPr>
    </w:p>
    <w:p w14:paraId="512C6557" w14:textId="77777777" w:rsidR="00DB657C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return train_loss_list, time_list</w:t>
      </w:r>
    </w:p>
    <w:p w14:paraId="2F389173" w14:textId="77777777" w:rsidR="00DB657C" w:rsidRDefault="00DB657C" w:rsidP="00DB657C">
      <w:pPr>
        <w:pStyle w:val="af8"/>
        <w:rPr>
          <w:lang w:val="en-US"/>
        </w:rPr>
      </w:pPr>
    </w:p>
    <w:p w14:paraId="2830B043" w14:textId="77777777" w:rsidR="00DB657C" w:rsidRPr="008D0433" w:rsidRDefault="00DB657C" w:rsidP="00DB657C">
      <w:pPr>
        <w:pStyle w:val="14"/>
        <w:rPr>
          <w:lang w:val="en-US"/>
        </w:rPr>
      </w:pPr>
      <w:r>
        <w:t>Код</w:t>
      </w:r>
      <w:r w:rsidRPr="008D0433">
        <w:rPr>
          <w:lang w:val="en-US"/>
        </w:rPr>
        <w:t xml:space="preserve"> </w:t>
      </w:r>
      <w:r>
        <w:t>функции</w:t>
      </w:r>
      <w:r w:rsidRPr="008D0433">
        <w:rPr>
          <w:lang w:val="en-US"/>
        </w:rPr>
        <w:t xml:space="preserve"> </w:t>
      </w:r>
      <w:r>
        <w:rPr>
          <w:lang w:val="en-US"/>
        </w:rPr>
        <w:t>Predict</w:t>
      </w:r>
      <w:r w:rsidRPr="008D0433">
        <w:rPr>
          <w:lang w:val="en-US"/>
        </w:rPr>
        <w:t>:</w:t>
      </w:r>
    </w:p>
    <w:p w14:paraId="6EE6B8C1" w14:textId="77777777" w:rsidR="00DB657C" w:rsidRDefault="00DB657C" w:rsidP="00DB657C">
      <w:pPr>
        <w:pStyle w:val="14"/>
        <w:rPr>
          <w:lang w:val="en-US"/>
        </w:rPr>
      </w:pPr>
    </w:p>
    <w:p w14:paraId="244AA9B8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>import numpy as np</w:t>
      </w:r>
    </w:p>
    <w:p w14:paraId="5F5DB702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>import torch</w:t>
      </w:r>
    </w:p>
    <w:p w14:paraId="2942A64A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>import matplotlib.pyplot as plt</w:t>
      </w:r>
    </w:p>
    <w:p w14:paraId="7CF22132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>import os</w:t>
      </w:r>
    </w:p>
    <w:p w14:paraId="6FF083D5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>from torchvision import transforms</w:t>
      </w:r>
    </w:p>
    <w:p w14:paraId="78FE6834" w14:textId="77777777" w:rsidR="00DB657C" w:rsidRPr="00604BD6" w:rsidRDefault="00DB657C" w:rsidP="00DB657C">
      <w:pPr>
        <w:pStyle w:val="af8"/>
        <w:rPr>
          <w:lang w:val="en-US"/>
        </w:rPr>
      </w:pPr>
    </w:p>
    <w:p w14:paraId="52F08D66" w14:textId="77777777" w:rsidR="00DB657C" w:rsidRPr="00604BD6" w:rsidRDefault="00DB657C" w:rsidP="00DB657C">
      <w:pPr>
        <w:pStyle w:val="af8"/>
        <w:rPr>
          <w:lang w:val="en-US"/>
        </w:rPr>
      </w:pPr>
    </w:p>
    <w:p w14:paraId="716D5B4B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>def iou(pred, target):</w:t>
      </w:r>
    </w:p>
    <w:p w14:paraId="0B5432E7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intersection = (pred * target).sum()</w:t>
      </w:r>
    </w:p>
    <w:p w14:paraId="383175B3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union = pred.sum() + target.sum() - intersection</w:t>
      </w:r>
    </w:p>
    <w:p w14:paraId="5C7D2D31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return intersection / union</w:t>
      </w:r>
    </w:p>
    <w:p w14:paraId="493B907C" w14:textId="77777777" w:rsidR="00DB657C" w:rsidRPr="00604BD6" w:rsidRDefault="00DB657C" w:rsidP="00DB657C">
      <w:pPr>
        <w:pStyle w:val="af8"/>
        <w:rPr>
          <w:lang w:val="en-US"/>
        </w:rPr>
      </w:pPr>
    </w:p>
    <w:p w14:paraId="0D22BD2A" w14:textId="77777777" w:rsidR="00DB657C" w:rsidRPr="00604BD6" w:rsidRDefault="00DB657C" w:rsidP="00DB657C">
      <w:pPr>
        <w:pStyle w:val="af8"/>
        <w:rPr>
          <w:lang w:val="en-US"/>
        </w:rPr>
      </w:pPr>
    </w:p>
    <w:p w14:paraId="08BFBF1D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>def predict(params, *args):</w:t>
      </w:r>
    </w:p>
    <w:p w14:paraId="3F13809F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model, test_loader = args</w:t>
      </w:r>
    </w:p>
    <w:p w14:paraId="6A3A195E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device = torch.device("cuda" if torch.cuda.is_available() else "cpu")</w:t>
      </w:r>
    </w:p>
    <w:p w14:paraId="51EC2189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model = model.to(device)</w:t>
      </w:r>
    </w:p>
    <w:p w14:paraId="6ACF5E4E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image_count = int(params['image_count'])</w:t>
      </w:r>
    </w:p>
    <w:p w14:paraId="3061D8DD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X, Y = next(iter(test_loader))</w:t>
      </w:r>
    </w:p>
    <w:p w14:paraId="34C959F2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X, Y = X.to(device), Y.to(device)</w:t>
      </w:r>
    </w:p>
    <w:p w14:paraId="2B8C7394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Y_pred = model(X)</w:t>
      </w:r>
    </w:p>
    <w:p w14:paraId="463AC65D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Y_pred = torch.argmax(Y_pred, dim=1)</w:t>
      </w:r>
    </w:p>
    <w:p w14:paraId="57D8B035" w14:textId="77777777" w:rsidR="00DB657C" w:rsidRPr="00604BD6" w:rsidRDefault="00DB657C" w:rsidP="00DB657C">
      <w:pPr>
        <w:pStyle w:val="af8"/>
        <w:rPr>
          <w:lang w:val="en-US"/>
        </w:rPr>
      </w:pPr>
    </w:p>
    <w:p w14:paraId="2EECB39A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inverse_transform = transforms.Compose([</w:t>
      </w:r>
    </w:p>
    <w:p w14:paraId="49B2E653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transforms.Normalize((-0.485 / 0.229, -0.456 / 0.224, -0.406 / 0.225), (1 / 0.229, 1 / 0.224, 1 / 0.225))</w:t>
      </w:r>
    </w:p>
    <w:p w14:paraId="6F3ACDA6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])</w:t>
      </w:r>
    </w:p>
    <w:p w14:paraId="3DF04ECB" w14:textId="77777777" w:rsidR="00DB657C" w:rsidRPr="00604BD6" w:rsidRDefault="00DB657C" w:rsidP="00DB657C">
      <w:pPr>
        <w:pStyle w:val="af8"/>
        <w:rPr>
          <w:lang w:val="en-US"/>
        </w:rPr>
      </w:pPr>
    </w:p>
    <w:p w14:paraId="470B9464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fig, axes = plt.subplots()</w:t>
      </w:r>
    </w:p>
    <w:p w14:paraId="2248A795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fig.set_size_inches(256 / 100, 256 / 100)</w:t>
      </w:r>
    </w:p>
    <w:p w14:paraId="5851BE24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measurer = lambda pred, target: iou((pred &gt; 0).float(), (target &gt; 0).float())</w:t>
      </w:r>
    </w:p>
    <w:p w14:paraId="52F86210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avg_iou = 0.0</w:t>
      </w:r>
    </w:p>
    <w:p w14:paraId="1DD6EABD" w14:textId="77777777" w:rsidR="00DB657C" w:rsidRPr="00604BD6" w:rsidRDefault="00DB657C" w:rsidP="00DB657C">
      <w:pPr>
        <w:pStyle w:val="af8"/>
        <w:rPr>
          <w:lang w:val="en-US"/>
        </w:rPr>
      </w:pPr>
    </w:p>
    <w:p w14:paraId="58F80FDA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for i in range(image_count):</w:t>
      </w:r>
    </w:p>
    <w:p w14:paraId="3F850B11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landscape = inverse_transform(X[i]).permute(1, 2, 0).cpu().detach().numpy()</w:t>
      </w:r>
    </w:p>
    <w:p w14:paraId="6E066217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label_class = Y[i].cpu().detach().numpy()</w:t>
      </w:r>
    </w:p>
    <w:p w14:paraId="05EE012C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label_class_predicted = Y_pred[i].cpu().detach().numpy()</w:t>
      </w:r>
    </w:p>
    <w:p w14:paraId="16AFAF5B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iou_score = measurer(Y_pred[i].cpu(), Y[i].cpu())</w:t>
      </w:r>
    </w:p>
    <w:p w14:paraId="6CE6FCA3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avg_iou += iou_score</w:t>
      </w:r>
    </w:p>
    <w:p w14:paraId="7476FD76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color = 8</w:t>
      </w:r>
    </w:p>
    <w:p w14:paraId="13E688A3" w14:textId="77777777" w:rsidR="00DB657C" w:rsidRPr="00604BD6" w:rsidRDefault="00DB657C" w:rsidP="00DB657C">
      <w:pPr>
        <w:pStyle w:val="af8"/>
        <w:rPr>
          <w:lang w:val="en-US"/>
        </w:rPr>
      </w:pPr>
    </w:p>
    <w:p w14:paraId="0E1496EE" w14:textId="77777777" w:rsidR="00DB657C" w:rsidRPr="00604BD6" w:rsidRDefault="00DB657C" w:rsidP="00DB657C">
      <w:pPr>
        <w:pStyle w:val="af8"/>
      </w:pPr>
      <w:r w:rsidRPr="00604BD6">
        <w:rPr>
          <w:lang w:val="en-US"/>
        </w:rPr>
        <w:t xml:space="preserve">        </w:t>
      </w:r>
      <w:r w:rsidRPr="00604BD6">
        <w:t># Создаем маску, соответствующую не `</w:t>
      </w:r>
      <w:r w:rsidRPr="00604BD6">
        <w:rPr>
          <w:lang w:val="en-US"/>
        </w:rPr>
        <w:t>color</w:t>
      </w:r>
      <w:r w:rsidRPr="00604BD6">
        <w:t>` пикселям</w:t>
      </w:r>
    </w:p>
    <w:p w14:paraId="46EEE767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t xml:space="preserve">        </w:t>
      </w:r>
      <w:r w:rsidRPr="00604BD6">
        <w:rPr>
          <w:lang w:val="en-US"/>
        </w:rPr>
        <w:t>mask = np.ones_like(label_class_predicted)</w:t>
      </w:r>
    </w:p>
    <w:p w14:paraId="56302412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mask[label_class_predicted == color] = 0</w:t>
      </w:r>
    </w:p>
    <w:p w14:paraId="0FE4B596" w14:textId="77777777" w:rsidR="00DB657C" w:rsidRPr="00604BD6" w:rsidRDefault="00DB657C" w:rsidP="00DB657C">
      <w:pPr>
        <w:pStyle w:val="af8"/>
        <w:rPr>
          <w:lang w:val="en-US"/>
        </w:rPr>
      </w:pPr>
    </w:p>
    <w:p w14:paraId="5416F64F" w14:textId="77777777" w:rsidR="00DB657C" w:rsidRPr="00604BD6" w:rsidRDefault="00DB657C" w:rsidP="00DB657C">
      <w:pPr>
        <w:pStyle w:val="af8"/>
      </w:pPr>
      <w:r w:rsidRPr="00604BD6">
        <w:rPr>
          <w:lang w:val="en-US"/>
        </w:rPr>
        <w:t xml:space="preserve">        </w:t>
      </w:r>
      <w:r w:rsidRPr="00604BD6">
        <w:t># Заменяем все пиксели, не равные `</w:t>
      </w:r>
      <w:r w:rsidRPr="00604BD6">
        <w:rPr>
          <w:lang w:val="en-US"/>
        </w:rPr>
        <w:t>color</w:t>
      </w:r>
      <w:r w:rsidRPr="00604BD6">
        <w:t>`, на белый цвет (255)</w:t>
      </w:r>
    </w:p>
    <w:p w14:paraId="0FF42518" w14:textId="77777777" w:rsidR="00DB657C" w:rsidRPr="00604BD6" w:rsidRDefault="00DB657C" w:rsidP="00DB657C">
      <w:pPr>
        <w:pStyle w:val="af8"/>
      </w:pPr>
      <w:r w:rsidRPr="00604BD6">
        <w:t xml:space="preserve">        </w:t>
      </w:r>
      <w:r w:rsidRPr="00604BD6">
        <w:rPr>
          <w:lang w:val="en-US"/>
        </w:rPr>
        <w:t>landscape</w:t>
      </w:r>
      <w:r w:rsidRPr="00604BD6">
        <w:t>[</w:t>
      </w:r>
      <w:r w:rsidRPr="00604BD6">
        <w:rPr>
          <w:lang w:val="en-US"/>
        </w:rPr>
        <w:t>mask</w:t>
      </w:r>
      <w:r w:rsidRPr="00604BD6">
        <w:t xml:space="preserve"> == 1] = [255, 255, 255]</w:t>
      </w:r>
    </w:p>
    <w:p w14:paraId="243FCEE1" w14:textId="77777777" w:rsidR="00DB657C" w:rsidRPr="00604BD6" w:rsidRDefault="00DB657C" w:rsidP="00DB657C">
      <w:pPr>
        <w:pStyle w:val="af8"/>
      </w:pPr>
    </w:p>
    <w:p w14:paraId="3EF05A51" w14:textId="77777777" w:rsidR="00DB657C" w:rsidRPr="00604BD6" w:rsidRDefault="00DB657C" w:rsidP="00DB657C">
      <w:pPr>
        <w:pStyle w:val="af8"/>
      </w:pPr>
      <w:r w:rsidRPr="00604BD6">
        <w:t xml:space="preserve">        # Добавляем дополнительное измерение к `</w:t>
      </w:r>
      <w:r w:rsidRPr="00604BD6">
        <w:rPr>
          <w:lang w:val="en-US"/>
        </w:rPr>
        <w:t>color</w:t>
      </w:r>
      <w:r w:rsidRPr="00604BD6">
        <w:t>_</w:t>
      </w:r>
      <w:r w:rsidRPr="00604BD6">
        <w:rPr>
          <w:lang w:val="en-US"/>
        </w:rPr>
        <w:t>mask</w:t>
      </w:r>
      <w:r w:rsidRPr="00604BD6">
        <w:t>`</w:t>
      </w:r>
    </w:p>
    <w:p w14:paraId="25C5A154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t xml:space="preserve">        </w:t>
      </w:r>
      <w:r w:rsidRPr="00604BD6">
        <w:rPr>
          <w:lang w:val="en-US"/>
        </w:rPr>
        <w:t>color_mask_3d = np.expand_dims(mask, axis=2)</w:t>
      </w:r>
    </w:p>
    <w:p w14:paraId="29CAED6E" w14:textId="77777777" w:rsidR="00DB657C" w:rsidRPr="00604BD6" w:rsidRDefault="00DB657C" w:rsidP="00DB657C">
      <w:pPr>
        <w:pStyle w:val="af8"/>
        <w:rPr>
          <w:lang w:val="en-US"/>
        </w:rPr>
      </w:pPr>
    </w:p>
    <w:p w14:paraId="69036D99" w14:textId="77777777" w:rsidR="00DB657C" w:rsidRPr="00604BD6" w:rsidRDefault="00DB657C" w:rsidP="00DB657C">
      <w:pPr>
        <w:pStyle w:val="af8"/>
      </w:pPr>
      <w:r w:rsidRPr="00604BD6">
        <w:rPr>
          <w:lang w:val="en-US"/>
        </w:rPr>
        <w:t xml:space="preserve">        </w:t>
      </w:r>
      <w:r w:rsidRPr="00604BD6">
        <w:t># Находим все пиксели, в которых `</w:t>
      </w:r>
      <w:r w:rsidRPr="00604BD6">
        <w:rPr>
          <w:lang w:val="en-US"/>
        </w:rPr>
        <w:t>color</w:t>
      </w:r>
      <w:r w:rsidRPr="00604BD6">
        <w:t>_</w:t>
      </w:r>
      <w:r w:rsidRPr="00604BD6">
        <w:rPr>
          <w:lang w:val="en-US"/>
        </w:rPr>
        <w:t>mask</w:t>
      </w:r>
      <w:r w:rsidRPr="00604BD6">
        <w:t>` равно 1, умножая `</w:t>
      </w:r>
      <w:r w:rsidRPr="00604BD6">
        <w:rPr>
          <w:lang w:val="en-US"/>
        </w:rPr>
        <w:t>landscape</w:t>
      </w:r>
      <w:r w:rsidRPr="00604BD6">
        <w:t>`</w:t>
      </w:r>
    </w:p>
    <w:p w14:paraId="43908237" w14:textId="77777777" w:rsidR="00DB657C" w:rsidRPr="00604BD6" w:rsidRDefault="00DB657C" w:rsidP="00DB657C">
      <w:pPr>
        <w:pStyle w:val="af8"/>
      </w:pPr>
      <w:r w:rsidRPr="00604BD6">
        <w:t xml:space="preserve">        # на `</w:t>
      </w:r>
      <w:r w:rsidRPr="00604BD6">
        <w:rPr>
          <w:lang w:val="en-US"/>
        </w:rPr>
        <w:t>color</w:t>
      </w:r>
      <w:r w:rsidRPr="00604BD6">
        <w:t>_</w:t>
      </w:r>
      <w:r w:rsidRPr="00604BD6">
        <w:rPr>
          <w:lang w:val="en-US"/>
        </w:rPr>
        <w:t>mask</w:t>
      </w:r>
      <w:r w:rsidRPr="00604BD6">
        <w:t>_3</w:t>
      </w:r>
      <w:r w:rsidRPr="00604BD6">
        <w:rPr>
          <w:lang w:val="en-US"/>
        </w:rPr>
        <w:t>d</w:t>
      </w:r>
      <w:r w:rsidRPr="00604BD6">
        <w:t>` (получаем результат, где только те пиксели, где `</w:t>
      </w:r>
      <w:r w:rsidRPr="00604BD6">
        <w:rPr>
          <w:lang w:val="en-US"/>
        </w:rPr>
        <w:t>color</w:t>
      </w:r>
      <w:r w:rsidRPr="00604BD6">
        <w:t>_</w:t>
      </w:r>
      <w:r w:rsidRPr="00604BD6">
        <w:rPr>
          <w:lang w:val="en-US"/>
        </w:rPr>
        <w:t>mask</w:t>
      </w:r>
      <w:r w:rsidRPr="00604BD6">
        <w:t>`</w:t>
      </w:r>
    </w:p>
    <w:p w14:paraId="19E04695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t xml:space="preserve">        </w:t>
      </w:r>
      <w:r w:rsidRPr="00604BD6">
        <w:rPr>
          <w:lang w:val="en-US"/>
        </w:rPr>
        <w:t># равно 1, сохраняют исходный цвет)</w:t>
      </w:r>
    </w:p>
    <w:p w14:paraId="4C008A5C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color_preserved = landscape * color_mask_3d</w:t>
      </w:r>
    </w:p>
    <w:p w14:paraId="4BC8C928" w14:textId="77777777" w:rsidR="00DB657C" w:rsidRPr="00604BD6" w:rsidRDefault="00DB657C" w:rsidP="00DB657C">
      <w:pPr>
        <w:pStyle w:val="af8"/>
        <w:rPr>
          <w:lang w:val="en-US"/>
        </w:rPr>
      </w:pPr>
    </w:p>
    <w:p w14:paraId="70D9E649" w14:textId="77777777" w:rsidR="00DB657C" w:rsidRPr="00604BD6" w:rsidRDefault="00DB657C" w:rsidP="00DB657C">
      <w:pPr>
        <w:pStyle w:val="af8"/>
      </w:pPr>
      <w:r w:rsidRPr="00604BD6">
        <w:rPr>
          <w:lang w:val="en-US"/>
        </w:rPr>
        <w:t xml:space="preserve">        </w:t>
      </w:r>
      <w:r w:rsidRPr="00604BD6">
        <w:t># Получаем бинарную маску из `</w:t>
      </w:r>
      <w:r w:rsidRPr="00604BD6">
        <w:rPr>
          <w:lang w:val="en-US"/>
        </w:rPr>
        <w:t>color</w:t>
      </w:r>
      <w:r w:rsidRPr="00604BD6">
        <w:t>_</w:t>
      </w:r>
      <w:r w:rsidRPr="00604BD6">
        <w:rPr>
          <w:lang w:val="en-US"/>
        </w:rPr>
        <w:t>mask</w:t>
      </w:r>
      <w:r w:rsidRPr="00604BD6">
        <w:t>` и выполняем сложение с `</w:t>
      </w:r>
      <w:r w:rsidRPr="00604BD6">
        <w:rPr>
          <w:lang w:val="en-US"/>
        </w:rPr>
        <w:t>color</w:t>
      </w:r>
      <w:r w:rsidRPr="00604BD6">
        <w:t>_</w:t>
      </w:r>
      <w:r w:rsidRPr="00604BD6">
        <w:rPr>
          <w:lang w:val="en-US"/>
        </w:rPr>
        <w:t>preserved</w:t>
      </w:r>
      <w:r w:rsidRPr="00604BD6">
        <w:t>`</w:t>
      </w:r>
    </w:p>
    <w:p w14:paraId="726467CB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t xml:space="preserve">        </w:t>
      </w:r>
      <w:r w:rsidRPr="00604BD6">
        <w:rPr>
          <w:lang w:val="en-US"/>
        </w:rPr>
        <w:t>color_mask_3d = color_mask_3d &gt; 0</w:t>
      </w:r>
    </w:p>
    <w:p w14:paraId="10EEB888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landscape = np.where(color_mask_3d, color_preserved, landscape)</w:t>
      </w:r>
    </w:p>
    <w:p w14:paraId="3129EE88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</w:t>
      </w:r>
    </w:p>
    <w:p w14:paraId="30B0A8EE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axes[i, 0].imshow(landscape)</w:t>
      </w:r>
    </w:p>
    <w:p w14:paraId="044D7DEB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axes[i, 0].set_title("Landscape")</w:t>
      </w:r>
    </w:p>
    <w:p w14:paraId="2BE4507A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axes[i, 1].imshow(label_class)</w:t>
      </w:r>
    </w:p>
    <w:p w14:paraId="70F02352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axes[i, 1].set_title("Label Class")</w:t>
      </w:r>
    </w:p>
    <w:p w14:paraId="4787FA2C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axes[i, 2].imshow(label_class_predicted)</w:t>
      </w:r>
    </w:p>
    <w:p w14:paraId="46954DB7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axes[i, 2].set_title(f"Label Class - Predicted\nImage {i}: IoU Score {iou_score}") </w:t>
      </w:r>
    </w:p>
    <w:p w14:paraId="68D33640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print(f"Image {i}: IoU Score {iou_score}")</w:t>
      </w:r>
    </w:p>
    <w:p w14:paraId="09D52E1D" w14:textId="77777777" w:rsidR="00DB657C" w:rsidRPr="00604BD6" w:rsidRDefault="00DB657C" w:rsidP="00DB657C">
      <w:pPr>
        <w:pStyle w:val="af8"/>
        <w:rPr>
          <w:lang w:val="en-US"/>
        </w:rPr>
      </w:pPr>
    </w:p>
    <w:p w14:paraId="5256C17C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if not os.path.exists(params['output_dir']):</w:t>
      </w:r>
    </w:p>
    <w:p w14:paraId="65499FAA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    os.makedirs(params['output_dir'])</w:t>
      </w:r>
    </w:p>
    <w:p w14:paraId="547F32FE" w14:textId="77777777" w:rsidR="00DB657C" w:rsidRPr="00604BD6" w:rsidRDefault="00DB657C" w:rsidP="00DB657C">
      <w:pPr>
        <w:pStyle w:val="af8"/>
        <w:rPr>
          <w:lang w:val="en-US"/>
        </w:rPr>
      </w:pPr>
    </w:p>
    <w:p w14:paraId="2ED42C3E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plt.axis('off')</w:t>
      </w:r>
    </w:p>
    <w:p w14:paraId="1CB20491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plt.imshow(landscape)</w:t>
      </w:r>
    </w:p>
    <w:p w14:paraId="7465F16F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    fig.savefig(os.path.join(params['output_dir'], f"image_{i}.png"), dpi=100)</w:t>
      </w:r>
    </w:p>
    <w:p w14:paraId="05EC2976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plt.show()</w:t>
      </w:r>
    </w:p>
    <w:p w14:paraId="4FFF4A57" w14:textId="77777777" w:rsidR="00DB657C" w:rsidRPr="00604BD6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avg_iou /= image_count</w:t>
      </w:r>
    </w:p>
    <w:p w14:paraId="0FD3C779" w14:textId="77777777" w:rsidR="00DB657C" w:rsidRDefault="00DB657C" w:rsidP="00DB657C">
      <w:pPr>
        <w:pStyle w:val="af8"/>
        <w:rPr>
          <w:lang w:val="en-US"/>
        </w:rPr>
      </w:pPr>
      <w:r w:rsidRPr="00604BD6">
        <w:rPr>
          <w:lang w:val="en-US"/>
        </w:rPr>
        <w:t xml:space="preserve">    print(f"Average IoU Score for {image_count} images: {avg_iou}")</w:t>
      </w:r>
    </w:p>
    <w:p w14:paraId="4A981498" w14:textId="77777777" w:rsidR="00DB657C" w:rsidRDefault="00DB657C" w:rsidP="00DB657C">
      <w:pPr>
        <w:pStyle w:val="14"/>
        <w:rPr>
          <w:lang w:val="en-US"/>
        </w:rPr>
      </w:pPr>
    </w:p>
    <w:p w14:paraId="475AE86E" w14:textId="77777777" w:rsidR="00DB657C" w:rsidRPr="00DB657C" w:rsidRDefault="00DB657C" w:rsidP="00DB657C">
      <w:pPr>
        <w:pStyle w:val="14"/>
      </w:pPr>
      <w:r>
        <w:t xml:space="preserve">Код для запуска </w:t>
      </w:r>
      <w:r>
        <w:rPr>
          <w:lang w:val="en-US"/>
        </w:rPr>
        <w:t>FCN</w:t>
      </w:r>
      <w:r w:rsidRPr="00DB657C">
        <w:t xml:space="preserve"> </w:t>
      </w:r>
      <w:r>
        <w:t xml:space="preserve">на </w:t>
      </w:r>
      <w:r>
        <w:rPr>
          <w:lang w:val="en-US"/>
        </w:rPr>
        <w:t>Python</w:t>
      </w:r>
      <w:r>
        <w:t>:</w:t>
      </w:r>
    </w:p>
    <w:p w14:paraId="05939C4E" w14:textId="77777777" w:rsidR="00DB657C" w:rsidRPr="00DB657C" w:rsidRDefault="00DB657C" w:rsidP="00DB657C">
      <w:pPr>
        <w:pStyle w:val="14"/>
      </w:pPr>
    </w:p>
    <w:p w14:paraId="0AE015BC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>from neuron_node import neuron_node</w:t>
      </w:r>
    </w:p>
    <w:p w14:paraId="51AE8604" w14:textId="77777777" w:rsidR="00DB657C" w:rsidRPr="00C37B09" w:rsidRDefault="00DB657C" w:rsidP="00DB657C">
      <w:pPr>
        <w:pStyle w:val="af8"/>
        <w:rPr>
          <w:lang w:val="en-US"/>
        </w:rPr>
      </w:pPr>
    </w:p>
    <w:p w14:paraId="2F58348D" w14:textId="77777777" w:rsidR="00DB657C" w:rsidRPr="00C37B09" w:rsidRDefault="00DB657C" w:rsidP="00DB657C">
      <w:pPr>
        <w:pStyle w:val="af8"/>
        <w:rPr>
          <w:lang w:val="en-US"/>
        </w:rPr>
      </w:pPr>
    </w:p>
    <w:p w14:paraId="65E4CAAE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>params = {</w:t>
      </w:r>
    </w:p>
    <w:p w14:paraId="15405DAA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"dataloader_path": "C:\\files\\class_dataset\\segmentation_dataset",</w:t>
      </w:r>
    </w:p>
    <w:p w14:paraId="6155FE2D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"model_path": "C:\\files\\models\\FCN",</w:t>
      </w:r>
    </w:p>
    <w:p w14:paraId="3B04DFC3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"train_path": "C:\\files\\models\\UNet",</w:t>
      </w:r>
    </w:p>
    <w:p w14:paraId="45090665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"predict_path": "C:\\files\\models\\UNet",</w:t>
      </w:r>
    </w:p>
    <w:p w14:paraId="06472045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"save_path": "C:\\files\\statistics\\FCN.xlsx",</w:t>
      </w:r>
    </w:p>
    <w:p w14:paraId="71ADA6CB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"data_dir": "C:\\files\\dataset\\cityscapes_data",</w:t>
      </w:r>
    </w:p>
    <w:p w14:paraId="2DE4AEA3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"pretrained_model": "C:\\files\\pretrained_models\\FCN9.pth",</w:t>
      </w:r>
    </w:p>
    <w:p w14:paraId="390C647A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"output_dir": "C:\\files\\Images",</w:t>
      </w:r>
    </w:p>
    <w:p w14:paraId="2B777E2E" w14:textId="77777777" w:rsidR="00DB657C" w:rsidRPr="00C37B09" w:rsidRDefault="00DB657C" w:rsidP="00DB657C">
      <w:pPr>
        <w:pStyle w:val="af8"/>
        <w:rPr>
          <w:lang w:val="en-US"/>
        </w:rPr>
      </w:pPr>
    </w:p>
    <w:p w14:paraId="223066BB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"model_name": "FCN",</w:t>
      </w:r>
    </w:p>
    <w:p w14:paraId="35E1DA5E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"image_count": 100,</w:t>
      </w:r>
    </w:p>
    <w:p w14:paraId="34831819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"num_items": 10000,</w:t>
      </w:r>
    </w:p>
    <w:p w14:paraId="244049A8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"batch_size": 100,</w:t>
      </w:r>
    </w:p>
    <w:p w14:paraId="51566BF3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"valid_size": 0.2,</w:t>
      </w:r>
    </w:p>
    <w:p w14:paraId="7B7832C6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"save_model": None,</w:t>
      </w:r>
    </w:p>
    <w:p w14:paraId="4D40CC8A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"num_classes": 10,</w:t>
      </w:r>
    </w:p>
    <w:p w14:paraId="49F3B8A7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"learning_rate": 0.01,</w:t>
      </w:r>
    </w:p>
    <w:p w14:paraId="25FFB570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"num_epochs": 0</w:t>
      </w:r>
    </w:p>
    <w:p w14:paraId="5DE04A33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>}</w:t>
      </w:r>
    </w:p>
    <w:p w14:paraId="008B6F6E" w14:textId="77777777" w:rsidR="00DB657C" w:rsidRPr="00C37B09" w:rsidRDefault="00DB657C" w:rsidP="00DB657C">
      <w:pPr>
        <w:pStyle w:val="af8"/>
        <w:rPr>
          <w:lang w:val="en-US"/>
        </w:rPr>
      </w:pPr>
    </w:p>
    <w:p w14:paraId="003E8DD4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>if __name__ == '__main__':</w:t>
      </w:r>
    </w:p>
    <w:p w14:paraId="7AD3C0B3" w14:textId="77777777" w:rsidR="00DB657C" w:rsidRDefault="00DB657C" w:rsidP="00DB657C">
      <w:pPr>
        <w:pStyle w:val="af8"/>
      </w:pPr>
      <w:r w:rsidRPr="00C37B09">
        <w:rPr>
          <w:lang w:val="en-US"/>
        </w:rPr>
        <w:t xml:space="preserve">    </w:t>
      </w:r>
      <w:r>
        <w:t># Инициализируем наш класс block с помощью параметров из текстового файла</w:t>
      </w:r>
    </w:p>
    <w:p w14:paraId="289491B1" w14:textId="77777777" w:rsidR="00DB657C" w:rsidRDefault="00DB657C" w:rsidP="00DB657C">
      <w:pPr>
        <w:pStyle w:val="af8"/>
      </w:pPr>
      <w:r>
        <w:t xml:space="preserve">    UNet = neuron_node(params)</w:t>
      </w:r>
    </w:p>
    <w:p w14:paraId="66A60EA3" w14:textId="77777777" w:rsidR="00DB657C" w:rsidRDefault="00DB657C" w:rsidP="00DB657C">
      <w:pPr>
        <w:pStyle w:val="af8"/>
      </w:pPr>
      <w:r>
        <w:t xml:space="preserve">    # Создаем экземпляр модели</w:t>
      </w:r>
    </w:p>
    <w:p w14:paraId="0B8C6D2B" w14:textId="77777777" w:rsidR="00DB657C" w:rsidRDefault="00DB657C" w:rsidP="00DB657C">
      <w:pPr>
        <w:pStyle w:val="af8"/>
      </w:pPr>
      <w:r>
        <w:t xml:space="preserve">    model = UNet.model()</w:t>
      </w:r>
    </w:p>
    <w:p w14:paraId="2544B7F4" w14:textId="77777777" w:rsidR="00DB657C" w:rsidRDefault="00DB657C" w:rsidP="00DB657C">
      <w:pPr>
        <w:pStyle w:val="af8"/>
      </w:pPr>
      <w:r>
        <w:t xml:space="preserve">    # Получаем загрузчики данных</w:t>
      </w:r>
    </w:p>
    <w:p w14:paraId="5851E15C" w14:textId="77777777" w:rsidR="00DB657C" w:rsidRPr="00C37B09" w:rsidRDefault="00DB657C" w:rsidP="00DB657C">
      <w:pPr>
        <w:pStyle w:val="af8"/>
        <w:rPr>
          <w:lang w:val="en-US"/>
        </w:rPr>
      </w:pPr>
      <w:r>
        <w:t xml:space="preserve">    </w:t>
      </w:r>
      <w:r w:rsidRPr="00C37B09">
        <w:rPr>
          <w:lang w:val="en-US"/>
        </w:rPr>
        <w:t>train_loader, valid_loader, test_loader = UNet.dataloader()</w:t>
      </w:r>
    </w:p>
    <w:p w14:paraId="583F5878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# </w:t>
      </w:r>
      <w:r>
        <w:t>Обучаем</w:t>
      </w:r>
      <w:r w:rsidRPr="00C37B09">
        <w:rPr>
          <w:lang w:val="en-US"/>
        </w:rPr>
        <w:t xml:space="preserve"> </w:t>
      </w:r>
      <w:r>
        <w:t>нейросеть</w:t>
      </w:r>
    </w:p>
    <w:p w14:paraId="1131C977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train_loss_list, time_list = UNet.train(model, valid_loader, train_loader)</w:t>
      </w:r>
    </w:p>
    <w:p w14:paraId="3E0A93DA" w14:textId="77777777" w:rsidR="00DB657C" w:rsidRDefault="00DB657C" w:rsidP="00DB657C">
      <w:pPr>
        <w:pStyle w:val="af8"/>
      </w:pPr>
      <w:r w:rsidRPr="00C37B09">
        <w:rPr>
          <w:lang w:val="en-US"/>
        </w:rPr>
        <w:t xml:space="preserve">    </w:t>
      </w:r>
      <w:r>
        <w:t># Тестируем обученную нейросеть на тестовых данных</w:t>
      </w:r>
    </w:p>
    <w:p w14:paraId="36D6DFD2" w14:textId="77777777" w:rsidR="00DB657C" w:rsidRPr="00C37B09" w:rsidRDefault="00DB657C" w:rsidP="00DB657C">
      <w:pPr>
        <w:pStyle w:val="af8"/>
        <w:rPr>
          <w:lang w:val="en-US"/>
        </w:rPr>
      </w:pPr>
      <w:r>
        <w:t xml:space="preserve">    </w:t>
      </w:r>
      <w:r w:rsidRPr="00C37B09">
        <w:rPr>
          <w:lang w:val="en-US"/>
        </w:rPr>
        <w:t>train_accuracy_list = []</w:t>
      </w:r>
    </w:p>
    <w:p w14:paraId="6C555C05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valid_accuracy_list = []</w:t>
      </w:r>
    </w:p>
    <w:p w14:paraId="21B818C4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UNet.train_stat(train_loss_list, train_accuracy_list, valid_accuracy_list, time_list, params['save_path'])</w:t>
      </w:r>
    </w:p>
    <w:p w14:paraId="2E9ACEE0" w14:textId="77777777" w:rsidR="00DB657C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UNet.predict(model, test_loader)</w:t>
      </w:r>
    </w:p>
    <w:p w14:paraId="03FF3FA5" w14:textId="77777777" w:rsidR="00DB657C" w:rsidRDefault="00DB657C" w:rsidP="00DB657C">
      <w:pPr>
        <w:pStyle w:val="14"/>
        <w:rPr>
          <w:lang w:val="en-US"/>
        </w:rPr>
      </w:pPr>
    </w:p>
    <w:p w14:paraId="72394F5E" w14:textId="77777777" w:rsidR="00DB657C" w:rsidRPr="00DB657C" w:rsidRDefault="00DB657C" w:rsidP="00DB657C">
      <w:pPr>
        <w:pStyle w:val="14"/>
      </w:pPr>
      <w:r>
        <w:t xml:space="preserve">Код для запуска </w:t>
      </w:r>
      <w:r>
        <w:rPr>
          <w:lang w:val="en-US"/>
        </w:rPr>
        <w:t>UNet</w:t>
      </w:r>
      <w:r w:rsidRPr="00DB657C">
        <w:t xml:space="preserve"> </w:t>
      </w:r>
      <w:r>
        <w:t xml:space="preserve">на </w:t>
      </w:r>
      <w:r>
        <w:rPr>
          <w:lang w:val="en-US"/>
        </w:rPr>
        <w:t>Python</w:t>
      </w:r>
      <w:r>
        <w:t>:</w:t>
      </w:r>
    </w:p>
    <w:p w14:paraId="1BA6AC5B" w14:textId="77777777" w:rsidR="00DB657C" w:rsidRPr="00DB657C" w:rsidRDefault="00DB657C" w:rsidP="00DB657C">
      <w:pPr>
        <w:pStyle w:val="14"/>
      </w:pPr>
    </w:p>
    <w:p w14:paraId="642EE56A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>from neuron_node import neuron_node</w:t>
      </w:r>
    </w:p>
    <w:p w14:paraId="762402D9" w14:textId="77777777" w:rsidR="00DB657C" w:rsidRPr="00C37B09" w:rsidRDefault="00DB657C" w:rsidP="00DB657C">
      <w:pPr>
        <w:pStyle w:val="af8"/>
        <w:rPr>
          <w:lang w:val="en-US"/>
        </w:rPr>
      </w:pPr>
    </w:p>
    <w:p w14:paraId="5E8E3BE3" w14:textId="77777777" w:rsidR="00DB657C" w:rsidRPr="00C37B09" w:rsidRDefault="00DB657C" w:rsidP="00DB657C">
      <w:pPr>
        <w:pStyle w:val="af8"/>
        <w:rPr>
          <w:lang w:val="en-US"/>
        </w:rPr>
      </w:pPr>
    </w:p>
    <w:p w14:paraId="119C5373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>params = {</w:t>
      </w:r>
    </w:p>
    <w:p w14:paraId="353A3067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"dataloader_path": "C:\\files\\class_dataset\\segmentation_dataset",</w:t>
      </w:r>
    </w:p>
    <w:p w14:paraId="145FC027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"model_path": "C:\\files\\models\\UNet",</w:t>
      </w:r>
    </w:p>
    <w:p w14:paraId="385B5EC0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"train_path": "C:\\files\\models\\UNet",</w:t>
      </w:r>
    </w:p>
    <w:p w14:paraId="244EC9A3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"predict_path": "C:\\files\\models\\UNet",</w:t>
      </w:r>
    </w:p>
    <w:p w14:paraId="7D9A3C8A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"save_path": "C:\\files\\statistics\\UNet.xlsx",</w:t>
      </w:r>
    </w:p>
    <w:p w14:paraId="21118188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"data_dir": "C:\\files\\dataset\\cityscapes_data",</w:t>
      </w:r>
    </w:p>
    <w:p w14:paraId="37A2FA93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"pretrained_model": "C:\\neuron-node\\UNet4.pth",</w:t>
      </w:r>
    </w:p>
    <w:p w14:paraId="0273ADC7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"output_dir": "C:\\files\\Images",</w:t>
      </w:r>
    </w:p>
    <w:p w14:paraId="2ADE4CA3" w14:textId="77777777" w:rsidR="00DB657C" w:rsidRPr="00C37B09" w:rsidRDefault="00DB657C" w:rsidP="00DB657C">
      <w:pPr>
        <w:pStyle w:val="af8"/>
        <w:rPr>
          <w:lang w:val="en-US"/>
        </w:rPr>
      </w:pPr>
    </w:p>
    <w:p w14:paraId="2D2EDC8A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"model_name": "UNet",</w:t>
      </w:r>
    </w:p>
    <w:p w14:paraId="79CF6402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"image_count": 2,</w:t>
      </w:r>
    </w:p>
    <w:p w14:paraId="243CA4AD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"num_items": 3000,</w:t>
      </w:r>
    </w:p>
    <w:p w14:paraId="458655BE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"batch_size": 16,</w:t>
      </w:r>
    </w:p>
    <w:p w14:paraId="4D942C25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"valid_size": 0.2,</w:t>
      </w:r>
    </w:p>
    <w:p w14:paraId="486E6447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"save_model": None,</w:t>
      </w:r>
    </w:p>
    <w:p w14:paraId="4E09D3A8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"num_classes": 30,</w:t>
      </w:r>
    </w:p>
    <w:p w14:paraId="6A09A208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"learning_rate": 0.01,</w:t>
      </w:r>
    </w:p>
    <w:p w14:paraId="0E99EA1F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"num_epochs": 0</w:t>
      </w:r>
    </w:p>
    <w:p w14:paraId="41B7593D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>}</w:t>
      </w:r>
    </w:p>
    <w:p w14:paraId="31E758EB" w14:textId="77777777" w:rsidR="00DB657C" w:rsidRPr="00C37B09" w:rsidRDefault="00DB657C" w:rsidP="00DB657C">
      <w:pPr>
        <w:pStyle w:val="af8"/>
        <w:rPr>
          <w:lang w:val="en-US"/>
        </w:rPr>
      </w:pPr>
    </w:p>
    <w:p w14:paraId="134B0E75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>if __name__ == '__main__':</w:t>
      </w:r>
    </w:p>
    <w:p w14:paraId="4176653D" w14:textId="77777777" w:rsidR="00DB657C" w:rsidRPr="00C37B09" w:rsidRDefault="00DB657C" w:rsidP="00DB657C">
      <w:pPr>
        <w:pStyle w:val="af8"/>
      </w:pPr>
      <w:r w:rsidRPr="00C37B09">
        <w:rPr>
          <w:lang w:val="en-US"/>
        </w:rPr>
        <w:t xml:space="preserve">    </w:t>
      </w:r>
      <w:r w:rsidRPr="00C37B09">
        <w:t xml:space="preserve"># Инициализируем наш класс </w:t>
      </w:r>
      <w:r w:rsidRPr="00C37B09">
        <w:rPr>
          <w:lang w:val="en-US"/>
        </w:rPr>
        <w:t>block</w:t>
      </w:r>
      <w:r w:rsidRPr="00C37B09">
        <w:t xml:space="preserve"> с помощью параметров из текстового файла</w:t>
      </w:r>
    </w:p>
    <w:p w14:paraId="76169A9E" w14:textId="77777777" w:rsidR="00DB657C" w:rsidRPr="00C37B09" w:rsidRDefault="00DB657C" w:rsidP="00DB657C">
      <w:pPr>
        <w:pStyle w:val="af8"/>
      </w:pPr>
      <w:r w:rsidRPr="00C37B09">
        <w:t xml:space="preserve">    </w:t>
      </w:r>
      <w:r w:rsidRPr="00C37B09">
        <w:rPr>
          <w:lang w:val="en-US"/>
        </w:rPr>
        <w:t>UNet</w:t>
      </w:r>
      <w:r w:rsidRPr="00C37B09">
        <w:t xml:space="preserve"> = </w:t>
      </w:r>
      <w:r w:rsidRPr="00C37B09">
        <w:rPr>
          <w:lang w:val="en-US"/>
        </w:rPr>
        <w:t>neuron</w:t>
      </w:r>
      <w:r w:rsidRPr="00C37B09">
        <w:t>_</w:t>
      </w:r>
      <w:r w:rsidRPr="00C37B09">
        <w:rPr>
          <w:lang w:val="en-US"/>
        </w:rPr>
        <w:t>node</w:t>
      </w:r>
      <w:r w:rsidRPr="00C37B09">
        <w:t>(</w:t>
      </w:r>
      <w:r w:rsidRPr="00C37B09">
        <w:rPr>
          <w:lang w:val="en-US"/>
        </w:rPr>
        <w:t>params</w:t>
      </w:r>
      <w:r w:rsidRPr="00C37B09">
        <w:t>)</w:t>
      </w:r>
    </w:p>
    <w:p w14:paraId="5C3687D9" w14:textId="77777777" w:rsidR="00DB657C" w:rsidRPr="00C37B09" w:rsidRDefault="00DB657C" w:rsidP="00DB657C">
      <w:pPr>
        <w:pStyle w:val="af8"/>
      </w:pPr>
      <w:r w:rsidRPr="00C37B09">
        <w:t xml:space="preserve">    # Создаем экземпляр модели</w:t>
      </w:r>
    </w:p>
    <w:p w14:paraId="330671C4" w14:textId="77777777" w:rsidR="00DB657C" w:rsidRPr="00C37B09" w:rsidRDefault="00DB657C" w:rsidP="00DB657C">
      <w:pPr>
        <w:pStyle w:val="af8"/>
      </w:pPr>
      <w:r w:rsidRPr="00C37B09">
        <w:t xml:space="preserve">    </w:t>
      </w:r>
      <w:r w:rsidRPr="00C37B09">
        <w:rPr>
          <w:lang w:val="en-US"/>
        </w:rPr>
        <w:t>model</w:t>
      </w:r>
      <w:r w:rsidRPr="00C37B09">
        <w:t xml:space="preserve"> = </w:t>
      </w:r>
      <w:r w:rsidRPr="00C37B09">
        <w:rPr>
          <w:lang w:val="en-US"/>
        </w:rPr>
        <w:t>UNet</w:t>
      </w:r>
      <w:r w:rsidRPr="00C37B09">
        <w:t>.</w:t>
      </w:r>
      <w:r w:rsidRPr="00C37B09">
        <w:rPr>
          <w:lang w:val="en-US"/>
        </w:rPr>
        <w:t>model</w:t>
      </w:r>
      <w:r w:rsidRPr="00C37B09">
        <w:t>()</w:t>
      </w:r>
    </w:p>
    <w:p w14:paraId="19472F31" w14:textId="77777777" w:rsidR="00DB657C" w:rsidRPr="00C37B09" w:rsidRDefault="00DB657C" w:rsidP="00DB657C">
      <w:pPr>
        <w:pStyle w:val="af8"/>
      </w:pPr>
      <w:r w:rsidRPr="00C37B09">
        <w:t xml:space="preserve">    # Получаем загрузчики данных</w:t>
      </w:r>
    </w:p>
    <w:p w14:paraId="5AEA2D1C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t xml:space="preserve">    </w:t>
      </w:r>
      <w:r w:rsidRPr="00C37B09">
        <w:rPr>
          <w:lang w:val="en-US"/>
        </w:rPr>
        <w:t>train_loader, valid_loader, test_loader = UNet.dataloader()</w:t>
      </w:r>
    </w:p>
    <w:p w14:paraId="64D181DB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# Обучаем нейросеть</w:t>
      </w:r>
    </w:p>
    <w:p w14:paraId="546FA3F8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train_loss_list, time_list = UNet.train(model, valid_loader, train_loader)</w:t>
      </w:r>
    </w:p>
    <w:p w14:paraId="59F25322" w14:textId="77777777" w:rsidR="00DB657C" w:rsidRPr="00C37B09" w:rsidRDefault="00DB657C" w:rsidP="00DB657C">
      <w:pPr>
        <w:pStyle w:val="af8"/>
      </w:pPr>
      <w:r w:rsidRPr="00C37B09">
        <w:rPr>
          <w:lang w:val="en-US"/>
        </w:rPr>
        <w:t xml:space="preserve">    </w:t>
      </w:r>
      <w:r w:rsidRPr="00C37B09">
        <w:t># Тестируем обученную нейросеть на тестовых данных</w:t>
      </w:r>
    </w:p>
    <w:p w14:paraId="406C2AB9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t xml:space="preserve">    </w:t>
      </w:r>
      <w:r w:rsidRPr="00C37B09">
        <w:rPr>
          <w:lang w:val="en-US"/>
        </w:rPr>
        <w:t>train_accuracy_list = []</w:t>
      </w:r>
    </w:p>
    <w:p w14:paraId="10AFE037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UNet.train_stat(train_loss_list, train_accuracy_list, time_list, params['save_path'])</w:t>
      </w:r>
    </w:p>
    <w:p w14:paraId="46394BC3" w14:textId="77777777" w:rsidR="00DB657C" w:rsidRPr="00C37B09" w:rsidRDefault="00DB657C" w:rsidP="00DB657C">
      <w:pPr>
        <w:pStyle w:val="af8"/>
        <w:rPr>
          <w:lang w:val="en-US"/>
        </w:rPr>
      </w:pPr>
      <w:r w:rsidRPr="00C37B09">
        <w:rPr>
          <w:lang w:val="en-US"/>
        </w:rPr>
        <w:t xml:space="preserve">    UNet.predict(model, test_loader)</w:t>
      </w:r>
    </w:p>
    <w:p w14:paraId="1F1C5102" w14:textId="77777777" w:rsidR="00DB657C" w:rsidRPr="00DB657C" w:rsidRDefault="00DB657C" w:rsidP="00DB657C">
      <w:pPr>
        <w:pStyle w:val="14"/>
        <w:ind w:firstLine="0"/>
        <w:rPr>
          <w:lang w:val="en-US"/>
        </w:rPr>
      </w:pPr>
    </w:p>
    <w:p w14:paraId="1C5C730D" w14:textId="77777777" w:rsidR="00DB657C" w:rsidRPr="00DB657C" w:rsidRDefault="00DB657C" w:rsidP="00DB657C">
      <w:pPr>
        <w:pStyle w:val="14"/>
        <w:rPr>
          <w:lang w:val="en-US"/>
        </w:rPr>
      </w:pPr>
      <w:r>
        <w:t>Код</w:t>
      </w:r>
      <w:r w:rsidRPr="00DB657C">
        <w:rPr>
          <w:lang w:val="en-US"/>
        </w:rPr>
        <w:t xml:space="preserve"> </w:t>
      </w:r>
      <w:r>
        <w:t>функции</w:t>
      </w:r>
      <w:r w:rsidRPr="00DB657C">
        <w:rPr>
          <w:lang w:val="en-US"/>
        </w:rPr>
        <w:t xml:space="preserve"> </w:t>
      </w:r>
      <w:r>
        <w:rPr>
          <w:lang w:val="en-US"/>
        </w:rPr>
        <w:t>Predict</w:t>
      </w:r>
      <w:r w:rsidRPr="00DB657C">
        <w:rPr>
          <w:lang w:val="en-US"/>
        </w:rPr>
        <w:t>:</w:t>
      </w:r>
    </w:p>
    <w:p w14:paraId="21B66B7A" w14:textId="77777777" w:rsidR="00DB657C" w:rsidRDefault="00DB657C" w:rsidP="00DB657C">
      <w:pPr>
        <w:pStyle w:val="14"/>
        <w:rPr>
          <w:lang w:val="en-US"/>
        </w:rPr>
      </w:pPr>
    </w:p>
    <w:p w14:paraId="6E45F22C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>import torch</w:t>
      </w:r>
    </w:p>
    <w:p w14:paraId="0C686D6F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>import numpy as np</w:t>
      </w:r>
    </w:p>
    <w:p w14:paraId="1D3B0116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>from PIL import Image</w:t>
      </w:r>
    </w:p>
    <w:p w14:paraId="7BA56096" w14:textId="77777777" w:rsidR="00DB657C" w:rsidRPr="008D5B3B" w:rsidRDefault="00DB657C" w:rsidP="00DB657C">
      <w:pPr>
        <w:pStyle w:val="af8"/>
        <w:rPr>
          <w:lang w:val="en-US"/>
        </w:rPr>
      </w:pPr>
    </w:p>
    <w:p w14:paraId="12775228" w14:textId="77777777" w:rsidR="00DB657C" w:rsidRPr="008D5B3B" w:rsidRDefault="00DB657C" w:rsidP="00DB657C">
      <w:pPr>
        <w:pStyle w:val="af8"/>
        <w:rPr>
          <w:lang w:val="en-US"/>
        </w:rPr>
      </w:pPr>
    </w:p>
    <w:p w14:paraId="06977F28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>def predict(params, *args):</w:t>
      </w:r>
    </w:p>
    <w:p w14:paraId="7CF5E4F7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net, test_loader = args</w:t>
      </w:r>
    </w:p>
    <w:p w14:paraId="005DC3DB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save_path1 = params['save_path1']</w:t>
      </w:r>
    </w:p>
    <w:p w14:paraId="282F603B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save_path2 = params['save_path2']</w:t>
      </w:r>
    </w:p>
    <w:p w14:paraId="3C8B8FB3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device = torch.device("cuda" if torch.cuda.is_available() else "cpu")</w:t>
      </w:r>
    </w:p>
    <w:p w14:paraId="5114AD34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net.to(device)</w:t>
      </w:r>
    </w:p>
    <w:p w14:paraId="2145824D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print('\n----------- Start Predicting -----------')</w:t>
      </w:r>
    </w:p>
    <w:p w14:paraId="02A498B8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net.eval()</w:t>
      </w:r>
    </w:p>
    <w:p w14:paraId="7F838F06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idx = 1</w:t>
      </w:r>
    </w:p>
    <w:p w14:paraId="7512E49F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for inputs, labels in test_loader:</w:t>
      </w:r>
    </w:p>
    <w:p w14:paraId="70D999E0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    with torch.no_grad():</w:t>
      </w:r>
    </w:p>
    <w:p w14:paraId="66F118CA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        inputs, labels = inputs.to(device), labels.to(device)</w:t>
      </w:r>
    </w:p>
    <w:p w14:paraId="4A50E54F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        outputs = net(inputs)</w:t>
      </w:r>
    </w:p>
    <w:p w14:paraId="1C79DF11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        predicted = torch.max(outputs.data, 1)[1]</w:t>
      </w:r>
    </w:p>
    <w:p w14:paraId="0A6F6113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        print(predicted)</w:t>
      </w:r>
    </w:p>
    <w:p w14:paraId="6DEBDDD5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        for i, (inp, label) in enumerate(zip(inputs, labels)):</w:t>
      </w:r>
    </w:p>
    <w:p w14:paraId="0CAA1C9C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            image = inp.cpu().numpy()  # добавлено преобразование tensor -&gt; ndarray</w:t>
      </w:r>
    </w:p>
    <w:p w14:paraId="75183342" w14:textId="77777777" w:rsidR="00DB657C" w:rsidRPr="008D5B3B" w:rsidRDefault="00DB657C" w:rsidP="00DB657C">
      <w:pPr>
        <w:pStyle w:val="af8"/>
      </w:pPr>
      <w:r w:rsidRPr="008D5B3B">
        <w:rPr>
          <w:lang w:val="en-US"/>
        </w:rPr>
        <w:t xml:space="preserve">                image</w:t>
      </w:r>
      <w:r w:rsidRPr="008D5B3B">
        <w:t xml:space="preserve"> = </w:t>
      </w:r>
      <w:r w:rsidRPr="008D5B3B">
        <w:rPr>
          <w:lang w:val="en-US"/>
        </w:rPr>
        <w:t>image</w:t>
      </w:r>
      <w:r w:rsidRPr="008D5B3B">
        <w:t>.</w:t>
      </w:r>
      <w:r w:rsidRPr="008D5B3B">
        <w:rPr>
          <w:lang w:val="en-US"/>
        </w:rPr>
        <w:t>transpose</w:t>
      </w:r>
      <w:r w:rsidRPr="008D5B3B">
        <w:t xml:space="preserve">((1, 2, 0))  # Если порядок каналов </w:t>
      </w:r>
      <w:r w:rsidRPr="008D5B3B">
        <w:rPr>
          <w:lang w:val="en-US"/>
        </w:rPr>
        <w:t>RGB</w:t>
      </w:r>
      <w:r w:rsidRPr="008D5B3B">
        <w:t>, эта строка не нужна</w:t>
      </w:r>
    </w:p>
    <w:p w14:paraId="3C7359B9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t xml:space="preserve">                </w:t>
      </w:r>
      <w:r w:rsidRPr="008D5B3B">
        <w:rPr>
          <w:lang w:val="en-US"/>
        </w:rPr>
        <w:t>image = Image.fromarray((image * 255).astype(np.uint8))</w:t>
      </w:r>
    </w:p>
    <w:p w14:paraId="3045D3AB" w14:textId="77777777" w:rsidR="00DB657C" w:rsidRPr="008D5B3B" w:rsidRDefault="00DB657C" w:rsidP="00DB657C">
      <w:pPr>
        <w:pStyle w:val="af8"/>
        <w:rPr>
          <w:lang w:val="en-US"/>
        </w:rPr>
      </w:pPr>
    </w:p>
    <w:p w14:paraId="01D60936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            if predicted[i] == 1:</w:t>
      </w:r>
    </w:p>
    <w:p w14:paraId="0B2C180A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                image.save(save_path1 + f'\\image_{idx}.png')</w:t>
      </w:r>
    </w:p>
    <w:p w14:paraId="35A2ECAF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            else:</w:t>
      </w:r>
    </w:p>
    <w:p w14:paraId="465ED71F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                image.save(save_path2 + f'\\image_{idx}.png')</w:t>
      </w:r>
    </w:p>
    <w:p w14:paraId="3F6F9DD9" w14:textId="77777777" w:rsidR="00DB657C" w:rsidRPr="00DB657C" w:rsidRDefault="00DB657C" w:rsidP="00DB657C">
      <w:pPr>
        <w:pStyle w:val="af8"/>
      </w:pPr>
      <w:r w:rsidRPr="008D5B3B">
        <w:rPr>
          <w:lang w:val="en-US"/>
        </w:rPr>
        <w:t xml:space="preserve">                idx</w:t>
      </w:r>
      <w:r w:rsidRPr="00DB657C">
        <w:t xml:space="preserve"> += 1</w:t>
      </w:r>
    </w:p>
    <w:p w14:paraId="380762A7" w14:textId="77777777" w:rsidR="00DB657C" w:rsidRDefault="00DB657C" w:rsidP="00DB657C">
      <w:pPr>
        <w:pStyle w:val="14"/>
      </w:pPr>
    </w:p>
    <w:p w14:paraId="0E606BD3" w14:textId="77777777" w:rsidR="00DB657C" w:rsidRPr="00DB657C" w:rsidRDefault="00DB657C" w:rsidP="00DB657C">
      <w:pPr>
        <w:pStyle w:val="14"/>
      </w:pPr>
      <w:r>
        <w:t xml:space="preserve">Код для запуска </w:t>
      </w:r>
      <w:r>
        <w:rPr>
          <w:lang w:val="en-US"/>
        </w:rPr>
        <w:t>ResNet</w:t>
      </w:r>
      <w:r>
        <w:t xml:space="preserve"> на </w:t>
      </w:r>
      <w:r>
        <w:rPr>
          <w:lang w:val="en-US"/>
        </w:rPr>
        <w:t>Python</w:t>
      </w:r>
      <w:r>
        <w:t>:</w:t>
      </w:r>
    </w:p>
    <w:p w14:paraId="24153840" w14:textId="77777777" w:rsidR="00DB657C" w:rsidRPr="00DB657C" w:rsidRDefault="00DB657C" w:rsidP="00DB657C">
      <w:pPr>
        <w:pStyle w:val="14"/>
      </w:pPr>
    </w:p>
    <w:p w14:paraId="5D1BA45F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>from neuron_node import neuron_node</w:t>
      </w:r>
    </w:p>
    <w:p w14:paraId="087DC867" w14:textId="77777777" w:rsidR="00DB657C" w:rsidRPr="008D5B3B" w:rsidRDefault="00DB657C" w:rsidP="00DB657C">
      <w:pPr>
        <w:pStyle w:val="af8"/>
        <w:rPr>
          <w:lang w:val="en-US"/>
        </w:rPr>
      </w:pPr>
    </w:p>
    <w:p w14:paraId="5C7DBC82" w14:textId="77777777" w:rsidR="00DB657C" w:rsidRPr="008D5B3B" w:rsidRDefault="00DB657C" w:rsidP="00DB657C">
      <w:pPr>
        <w:pStyle w:val="af8"/>
        <w:rPr>
          <w:lang w:val="en-US"/>
        </w:rPr>
      </w:pPr>
    </w:p>
    <w:p w14:paraId="5EB59DB1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>Res_params = {</w:t>
      </w:r>
    </w:p>
    <w:p w14:paraId="786F80AA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"dataloader_path": "C:\\files\\class_dataset\\transport_dataset",</w:t>
      </w:r>
    </w:p>
    <w:p w14:paraId="68A7F324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"predict_path": "C:\\files\\models\\ResNet\\",</w:t>
      </w:r>
    </w:p>
    <w:p w14:paraId="0E278FD0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"model_path": "C:\\files\\models\\Cars",</w:t>
      </w:r>
    </w:p>
    <w:p w14:paraId="1EC4C8F9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"train_path": "C:\\files\\models\\ResNet",</w:t>
      </w:r>
    </w:p>
    <w:p w14:paraId="7E5ECAF3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"test_accuracy_path": "C:\\files\\models\\ResNet",</w:t>
      </w:r>
    </w:p>
    <w:p w14:paraId="159CCBF5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"data_dir": "C:\\files\\dataset\\traffic",</w:t>
      </w:r>
    </w:p>
    <w:p w14:paraId="3B493D43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"save_path": "C:\\files\\statistics\\ResNet.xlsx",</w:t>
      </w:r>
    </w:p>
    <w:p w14:paraId="03C00338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"pretrained_model": None,</w:t>
      </w:r>
    </w:p>
    <w:p w14:paraId="78482094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"transforms": True,</w:t>
      </w:r>
    </w:p>
    <w:p w14:paraId="0216D889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"save_path1": "C:\\files\\output\\without_humans",</w:t>
      </w:r>
    </w:p>
    <w:p w14:paraId="417DC288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"save_path2": "C:\\files\\output\\humans",</w:t>
      </w:r>
    </w:p>
    <w:p w14:paraId="109CAF2F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"model_name": "ResNet",</w:t>
      </w:r>
    </w:p>
    <w:p w14:paraId="65F94509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"num_classes": 2,</w:t>
      </w:r>
    </w:p>
    <w:p w14:paraId="26DA557E" w14:textId="77777777" w:rsidR="00DB657C" w:rsidRPr="008D5B3B" w:rsidRDefault="00DB657C" w:rsidP="00DB657C">
      <w:pPr>
        <w:pStyle w:val="af8"/>
        <w:rPr>
          <w:lang w:val="en-US"/>
        </w:rPr>
      </w:pPr>
    </w:p>
    <w:p w14:paraId="210E99D8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"batch_size": 64,</w:t>
      </w:r>
    </w:p>
    <w:p w14:paraId="4830A97E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"valid_size": 0.2,</w:t>
      </w:r>
    </w:p>
    <w:p w14:paraId="0DE31F31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"download_dataset": False,</w:t>
      </w:r>
    </w:p>
    <w:p w14:paraId="5D305B2A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"amsgrad": True,</w:t>
      </w:r>
    </w:p>
    <w:p w14:paraId="23263539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"save_model": None,</w:t>
      </w:r>
    </w:p>
    <w:p w14:paraId="0BD492D1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"beta1": 0.8,</w:t>
      </w:r>
    </w:p>
    <w:p w14:paraId="75111DDC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"beta2": 0.98,</w:t>
      </w:r>
    </w:p>
    <w:p w14:paraId="2CB37B22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"learning_rate": 0.01,</w:t>
      </w:r>
    </w:p>
    <w:p w14:paraId="7C8784B7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"momentum": 0.9,</w:t>
      </w:r>
    </w:p>
    <w:p w14:paraId="75FB579D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"num_epochs": 0</w:t>
      </w:r>
    </w:p>
    <w:p w14:paraId="465D1B0B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>}</w:t>
      </w:r>
    </w:p>
    <w:p w14:paraId="7CE35C52" w14:textId="77777777" w:rsidR="00DB657C" w:rsidRPr="008D5B3B" w:rsidRDefault="00DB657C" w:rsidP="00DB657C">
      <w:pPr>
        <w:pStyle w:val="af8"/>
        <w:rPr>
          <w:lang w:val="en-US"/>
        </w:rPr>
      </w:pPr>
    </w:p>
    <w:p w14:paraId="3959A223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>U_params = {</w:t>
      </w:r>
    </w:p>
    <w:p w14:paraId="3EADE55E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"dataloader_path": "C:\\files\\class_dataset\\output",</w:t>
      </w:r>
    </w:p>
    <w:p w14:paraId="30451A05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"model_path": "C:\\files\\models\\UNet",</w:t>
      </w:r>
    </w:p>
    <w:p w14:paraId="6604079B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"train_path": "C:\\files\\models\\UNet",</w:t>
      </w:r>
    </w:p>
    <w:p w14:paraId="43A4C4B0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"predict_path": "C:\\files\\models\\UNet",</w:t>
      </w:r>
    </w:p>
    <w:p w14:paraId="231A65B0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"save_path": "C:\\files\\statistics\\UNet.xlsx",</w:t>
      </w:r>
    </w:p>
    <w:p w14:paraId="46BBCAEF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"data_dir": "C:\\files\\dataset\\cityscapes_data",</w:t>
      </w:r>
    </w:p>
    <w:p w14:paraId="2D64FCEE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"pretrained_model": "C:\\files\\pretrained_models\\UNet20.pth",</w:t>
      </w:r>
    </w:p>
    <w:p w14:paraId="16480297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"output_dir": "C:\\files\\Images",</w:t>
      </w:r>
    </w:p>
    <w:p w14:paraId="6398234F" w14:textId="77777777" w:rsidR="00DB657C" w:rsidRPr="008D5B3B" w:rsidRDefault="00DB657C" w:rsidP="00DB657C">
      <w:pPr>
        <w:pStyle w:val="af8"/>
        <w:rPr>
          <w:lang w:val="en-US"/>
        </w:rPr>
      </w:pPr>
    </w:p>
    <w:p w14:paraId="5E8F8057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"model_name": "UNet",</w:t>
      </w:r>
    </w:p>
    <w:p w14:paraId="423B5FFF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"image_count": 64,</w:t>
      </w:r>
    </w:p>
    <w:p w14:paraId="7ADEA408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"num_items": 10000,</w:t>
      </w:r>
    </w:p>
    <w:p w14:paraId="4A47C469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"batch_size": 64,</w:t>
      </w:r>
    </w:p>
    <w:p w14:paraId="3E46D393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"valid_size": 0.2,</w:t>
      </w:r>
    </w:p>
    <w:p w14:paraId="3E2F89AA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"save_model": None,</w:t>
      </w:r>
    </w:p>
    <w:p w14:paraId="40C121BD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"num_classes": 10,</w:t>
      </w:r>
    </w:p>
    <w:p w14:paraId="4C38277A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"learning_rate": 0.01,</w:t>
      </w:r>
    </w:p>
    <w:p w14:paraId="214F48AA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"num_epochs": 0</w:t>
      </w:r>
    </w:p>
    <w:p w14:paraId="79A37753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>}</w:t>
      </w:r>
    </w:p>
    <w:p w14:paraId="0F2595A1" w14:textId="77777777" w:rsidR="00DB657C" w:rsidRPr="008D5B3B" w:rsidRDefault="00DB657C" w:rsidP="00DB657C">
      <w:pPr>
        <w:pStyle w:val="af8"/>
        <w:rPr>
          <w:lang w:val="en-US"/>
        </w:rPr>
      </w:pPr>
    </w:p>
    <w:p w14:paraId="2FE9F950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>if __name__ == "__main__":</w:t>
      </w:r>
    </w:p>
    <w:p w14:paraId="3E0E31E7" w14:textId="77777777" w:rsidR="00DB657C" w:rsidRPr="008D5B3B" w:rsidRDefault="00DB657C" w:rsidP="00DB657C">
      <w:pPr>
        <w:pStyle w:val="af8"/>
      </w:pPr>
      <w:r w:rsidRPr="008D5B3B">
        <w:rPr>
          <w:lang w:val="en-US"/>
        </w:rPr>
        <w:t xml:space="preserve">    </w:t>
      </w:r>
      <w:r w:rsidRPr="008D5B3B">
        <w:t xml:space="preserve"># Инициализируем наш класс </w:t>
      </w:r>
      <w:r w:rsidRPr="008D5B3B">
        <w:rPr>
          <w:lang w:val="en-US"/>
        </w:rPr>
        <w:t>block</w:t>
      </w:r>
      <w:r w:rsidRPr="008D5B3B">
        <w:t xml:space="preserve"> с помощью параметров из текстового файла</w:t>
      </w:r>
    </w:p>
    <w:p w14:paraId="419D3B77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t xml:space="preserve">    </w:t>
      </w:r>
      <w:r w:rsidRPr="008D5B3B">
        <w:rPr>
          <w:lang w:val="en-US"/>
        </w:rPr>
        <w:t>ResNet = neuron_node(Res_params)</w:t>
      </w:r>
    </w:p>
    <w:p w14:paraId="47FF282F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# Создаем экземпляр модели</w:t>
      </w:r>
    </w:p>
    <w:p w14:paraId="22B578C1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model = ResNet.model()</w:t>
      </w:r>
    </w:p>
    <w:p w14:paraId="26E64A3F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# Получаем загрузчики данных</w:t>
      </w:r>
    </w:p>
    <w:p w14:paraId="6BBB2D53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train_loader, valid_loader, test_loader, train_len, valid_len = ResNet.dataloader()</w:t>
      </w:r>
    </w:p>
    <w:p w14:paraId="06C6AC36" w14:textId="77777777" w:rsidR="00DB657C" w:rsidRPr="008D5B3B" w:rsidRDefault="00DB657C" w:rsidP="00DB657C">
      <w:pPr>
        <w:pStyle w:val="af8"/>
        <w:rPr>
          <w:lang w:val="en-US"/>
        </w:rPr>
      </w:pPr>
    </w:p>
    <w:p w14:paraId="0EC94C31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# Обучаем нейросеть</w:t>
      </w:r>
    </w:p>
    <w:p w14:paraId="5B7CAC98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train_loss_list, accuracy_list, valid_loss_list, time_list = ResNet.train(model, valid_loader, train_loader,</w:t>
      </w:r>
    </w:p>
    <w:p w14:paraId="58F63748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                                                                          train_len, valid_len)</w:t>
      </w:r>
    </w:p>
    <w:p w14:paraId="78B3ACDB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ResNet.predict(model, test_loader)</w:t>
      </w:r>
    </w:p>
    <w:p w14:paraId="1FFB3663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</w:t>
      </w:r>
    </w:p>
    <w:p w14:paraId="03622BF1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# Инициализируем наш класс block с помощью параметров из текстового файла</w:t>
      </w:r>
    </w:p>
    <w:p w14:paraId="683C63F6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UNet = neuron_node(U_params)</w:t>
      </w:r>
    </w:p>
    <w:p w14:paraId="6FD3C309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# Создаем экземпляр модели</w:t>
      </w:r>
    </w:p>
    <w:p w14:paraId="29EE14FA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model = UNet.model()</w:t>
      </w:r>
    </w:p>
    <w:p w14:paraId="2DA77318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# Получаем загрузчики данных</w:t>
      </w:r>
    </w:p>
    <w:p w14:paraId="0BF72302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train_loader, valid_loader, test_loader = UNet.dataloader()</w:t>
      </w:r>
    </w:p>
    <w:p w14:paraId="2306BB8D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# Обучаем нейросеть</w:t>
      </w:r>
    </w:p>
    <w:p w14:paraId="5455D010" w14:textId="77777777" w:rsidR="00DB657C" w:rsidRPr="008D5B3B" w:rsidRDefault="00DB657C" w:rsidP="00DB657C">
      <w:pPr>
        <w:pStyle w:val="af8"/>
        <w:rPr>
          <w:lang w:val="en-US"/>
        </w:rPr>
      </w:pPr>
      <w:r w:rsidRPr="008D5B3B">
        <w:rPr>
          <w:lang w:val="en-US"/>
        </w:rPr>
        <w:t xml:space="preserve">    train_loss_list, time_list = UNet.train(model, valid_loader, train_loader)</w:t>
      </w:r>
    </w:p>
    <w:p w14:paraId="7B1BC65B" w14:textId="77777777" w:rsidR="00DB657C" w:rsidRPr="008D5B3B" w:rsidRDefault="00DB657C" w:rsidP="00DB657C">
      <w:pPr>
        <w:pStyle w:val="af8"/>
      </w:pPr>
      <w:r w:rsidRPr="008D5B3B">
        <w:rPr>
          <w:lang w:val="en-US"/>
        </w:rPr>
        <w:t xml:space="preserve">    </w:t>
      </w:r>
      <w:r w:rsidRPr="008D5B3B">
        <w:t># Тестируем обученную нейросеть на тестовых данных</w:t>
      </w:r>
    </w:p>
    <w:p w14:paraId="73959B60" w14:textId="77777777" w:rsidR="00DB657C" w:rsidRDefault="00DB657C" w:rsidP="00DB657C">
      <w:pPr>
        <w:pStyle w:val="af8"/>
        <w:rPr>
          <w:lang w:val="en-US"/>
        </w:rPr>
      </w:pPr>
      <w:r w:rsidRPr="008D5B3B">
        <w:t xml:space="preserve">    </w:t>
      </w:r>
      <w:r w:rsidRPr="008D5B3B">
        <w:rPr>
          <w:lang w:val="en-US"/>
        </w:rPr>
        <w:t>UNet.predict(model, test_loader)</w:t>
      </w:r>
    </w:p>
    <w:p w14:paraId="2F26C655" w14:textId="77777777" w:rsidR="00DB657C" w:rsidRPr="00DB657C" w:rsidRDefault="00DB657C" w:rsidP="00DB657C">
      <w:pPr>
        <w:pStyle w:val="a2"/>
        <w:numPr>
          <w:ilvl w:val="0"/>
          <w:numId w:val="0"/>
        </w:numPr>
        <w:ind w:left="709"/>
        <w:rPr>
          <w:lang w:val="en-US"/>
        </w:rPr>
      </w:pPr>
    </w:p>
    <w:sectPr w:rsidR="00DB657C" w:rsidRPr="00DB657C" w:rsidSect="00C12643">
      <w:type w:val="continuous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70AC49" w14:textId="77777777" w:rsidR="0024656C" w:rsidRDefault="0024656C" w:rsidP="00FE32A7">
      <w:pPr>
        <w:spacing w:after="0" w:line="240" w:lineRule="auto"/>
      </w:pPr>
      <w:r>
        <w:separator/>
      </w:r>
    </w:p>
  </w:endnote>
  <w:endnote w:type="continuationSeparator" w:id="0">
    <w:p w14:paraId="4B3BE5EB" w14:textId="77777777" w:rsidR="0024656C" w:rsidRDefault="0024656C" w:rsidP="00FE32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urier">
    <w:panose1 w:val="02070309020205020404"/>
    <w:charset w:val="01"/>
    <w:family w:val="modern"/>
    <w:pitch w:val="fixed"/>
  </w:font>
  <w:font w:name="DejaVu Sans Mono">
    <w:altName w:val="Verdana"/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9526732"/>
      <w:docPartObj>
        <w:docPartGallery w:val="Page Numbers (Bottom of Page)"/>
        <w:docPartUnique/>
      </w:docPartObj>
    </w:sdtPr>
    <w:sdtEndPr/>
    <w:sdtContent>
      <w:p w14:paraId="76565916" w14:textId="090039AD" w:rsidR="008C4997" w:rsidRDefault="008C4997">
        <w:pPr>
          <w:pStyle w:val="af6"/>
          <w:jc w:val="center"/>
        </w:pPr>
        <w:r w:rsidRPr="00FE32A7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FE32A7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FE32A7"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sz w:val="28"/>
            <w:szCs w:val="28"/>
          </w:rPr>
          <w:t>32</w:t>
        </w:r>
        <w:r w:rsidRPr="00FE32A7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9A48CA9" w14:textId="77777777" w:rsidR="008C4997" w:rsidRDefault="008C4997">
    <w:pPr>
      <w:pStyle w:val="a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32D25D" w14:textId="77777777" w:rsidR="0024656C" w:rsidRDefault="0024656C" w:rsidP="00FE32A7">
      <w:pPr>
        <w:spacing w:after="0" w:line="240" w:lineRule="auto"/>
      </w:pPr>
      <w:r>
        <w:separator/>
      </w:r>
    </w:p>
  </w:footnote>
  <w:footnote w:type="continuationSeparator" w:id="0">
    <w:p w14:paraId="2FAF7DEC" w14:textId="77777777" w:rsidR="0024656C" w:rsidRDefault="0024656C" w:rsidP="00FE32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14AB3"/>
    <w:multiLevelType w:val="singleLevel"/>
    <w:tmpl w:val="04190011"/>
    <w:lvl w:ilvl="0">
      <w:start w:val="1"/>
      <w:numFmt w:val="decimal"/>
      <w:lvlText w:val="%1)"/>
      <w:lvlJc w:val="left"/>
      <w:pPr>
        <w:ind w:left="992" w:hanging="283"/>
      </w:pPr>
      <w:rPr>
        <w:rFonts w:hint="default"/>
      </w:rPr>
    </w:lvl>
  </w:abstractNum>
  <w:abstractNum w:abstractNumId="1" w15:restartNumberingAfterBreak="0">
    <w:nsid w:val="02A63A8A"/>
    <w:multiLevelType w:val="multilevel"/>
    <w:tmpl w:val="858CDC50"/>
    <w:styleLink w:val="a"/>
    <w:lvl w:ilvl="0">
      <w:start w:val="1"/>
      <w:numFmt w:val="decimal"/>
      <w:lvlText w:val="%1."/>
      <w:lvlJc w:val="left"/>
      <w:pPr>
        <w:tabs>
          <w:tab w:val="num" w:pos="709"/>
        </w:tabs>
        <w:ind w:left="1134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701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52" w:hanging="851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050422DE"/>
    <w:multiLevelType w:val="multilevel"/>
    <w:tmpl w:val="1F7A136E"/>
    <w:styleLink w:val="a0"/>
    <w:lvl w:ilvl="0">
      <w:start w:val="1"/>
      <w:numFmt w:val="decimal"/>
      <w:pStyle w:val="1"/>
      <w:lvlText w:val="%1"/>
      <w:lvlJc w:val="left"/>
      <w:pPr>
        <w:tabs>
          <w:tab w:val="num" w:pos="709"/>
        </w:tabs>
        <w:ind w:left="1134" w:hanging="425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304" w:hanging="595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531" w:hanging="822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114E1CEA"/>
    <w:multiLevelType w:val="singleLevel"/>
    <w:tmpl w:val="04190011"/>
    <w:lvl w:ilvl="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</w:abstractNum>
  <w:abstractNum w:abstractNumId="4" w15:restartNumberingAfterBreak="0">
    <w:nsid w:val="14FB1FBD"/>
    <w:multiLevelType w:val="singleLevel"/>
    <w:tmpl w:val="04190011"/>
    <w:lvl w:ilvl="0">
      <w:start w:val="1"/>
      <w:numFmt w:val="decimal"/>
      <w:lvlText w:val="%1)"/>
      <w:lvlJc w:val="left"/>
      <w:pPr>
        <w:ind w:left="992" w:hanging="283"/>
      </w:pPr>
      <w:rPr>
        <w:rFonts w:hint="default"/>
      </w:rPr>
    </w:lvl>
  </w:abstractNum>
  <w:abstractNum w:abstractNumId="5" w15:restartNumberingAfterBreak="0">
    <w:nsid w:val="15C02E71"/>
    <w:multiLevelType w:val="singleLevel"/>
    <w:tmpl w:val="04190011"/>
    <w:lvl w:ilvl="0">
      <w:start w:val="1"/>
      <w:numFmt w:val="decimal"/>
      <w:lvlText w:val="%1)"/>
      <w:lvlJc w:val="left"/>
      <w:pPr>
        <w:ind w:left="992" w:hanging="283"/>
      </w:pPr>
      <w:rPr>
        <w:rFonts w:hint="default"/>
      </w:rPr>
    </w:lvl>
  </w:abstractNum>
  <w:abstractNum w:abstractNumId="6" w15:restartNumberingAfterBreak="0">
    <w:nsid w:val="2A0D7AB6"/>
    <w:multiLevelType w:val="singleLevel"/>
    <w:tmpl w:val="04190011"/>
    <w:lvl w:ilvl="0">
      <w:start w:val="1"/>
      <w:numFmt w:val="decimal"/>
      <w:pStyle w:val="10"/>
      <w:lvlText w:val="%1)"/>
      <w:lvlJc w:val="left"/>
      <w:pPr>
        <w:ind w:left="992" w:hanging="283"/>
      </w:pPr>
      <w:rPr>
        <w:rFonts w:hint="default"/>
      </w:rPr>
    </w:lvl>
  </w:abstractNum>
  <w:abstractNum w:abstractNumId="7" w15:restartNumberingAfterBreak="0">
    <w:nsid w:val="34986CA4"/>
    <w:multiLevelType w:val="singleLevel"/>
    <w:tmpl w:val="04190011"/>
    <w:lvl w:ilvl="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</w:abstractNum>
  <w:abstractNum w:abstractNumId="8" w15:restartNumberingAfterBreak="0">
    <w:nsid w:val="36F465E3"/>
    <w:multiLevelType w:val="singleLevel"/>
    <w:tmpl w:val="04190011"/>
    <w:lvl w:ilvl="0">
      <w:start w:val="1"/>
      <w:numFmt w:val="decimal"/>
      <w:lvlText w:val="%1)"/>
      <w:lvlJc w:val="left"/>
      <w:pPr>
        <w:ind w:left="992" w:hanging="283"/>
      </w:pPr>
      <w:rPr>
        <w:rFonts w:hint="default"/>
      </w:rPr>
    </w:lvl>
  </w:abstractNum>
  <w:abstractNum w:abstractNumId="9" w15:restartNumberingAfterBreak="0">
    <w:nsid w:val="3C9D09F9"/>
    <w:multiLevelType w:val="multilevel"/>
    <w:tmpl w:val="05BC417E"/>
    <w:styleLink w:val="a1"/>
    <w:lvl w:ilvl="0">
      <w:start w:val="1"/>
      <w:numFmt w:val="none"/>
      <w:lvlText w:val="–"/>
      <w:lvlJc w:val="left"/>
      <w:pPr>
        <w:ind w:left="992" w:hanging="283"/>
      </w:pPr>
      <w:rPr>
        <w:rFonts w:hint="default"/>
      </w:rPr>
    </w:lvl>
    <w:lvl w:ilvl="1">
      <w:start w:val="1"/>
      <w:numFmt w:val="none"/>
      <w:lvlText w:val="%2–"/>
      <w:lvlJc w:val="left"/>
      <w:pPr>
        <w:ind w:left="992" w:hanging="283"/>
      </w:pPr>
      <w:rPr>
        <w:rFonts w:hint="default"/>
      </w:rPr>
    </w:lvl>
    <w:lvl w:ilvl="2">
      <w:start w:val="1"/>
      <w:numFmt w:val="none"/>
      <w:lvlText w:val="%3)"/>
      <w:lvlJc w:val="left"/>
      <w:pPr>
        <w:ind w:left="992" w:hanging="283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3FD6338E"/>
    <w:multiLevelType w:val="singleLevel"/>
    <w:tmpl w:val="04190011"/>
    <w:lvl w:ilvl="0">
      <w:start w:val="1"/>
      <w:numFmt w:val="decimal"/>
      <w:lvlText w:val="%1)"/>
      <w:lvlJc w:val="left"/>
      <w:pPr>
        <w:ind w:left="992" w:hanging="283"/>
      </w:pPr>
      <w:rPr>
        <w:rFonts w:hint="default"/>
      </w:rPr>
    </w:lvl>
  </w:abstractNum>
  <w:abstractNum w:abstractNumId="11" w15:restartNumberingAfterBreak="0">
    <w:nsid w:val="40646D51"/>
    <w:multiLevelType w:val="hybridMultilevel"/>
    <w:tmpl w:val="79844478"/>
    <w:lvl w:ilvl="0" w:tplc="963025B8">
      <w:start w:val="1"/>
      <w:numFmt w:val="decimal"/>
      <w:pStyle w:val="a2"/>
      <w:lvlText w:val="%1)"/>
      <w:lvlJc w:val="left"/>
      <w:pPr>
        <w:ind w:left="1081" w:hanging="37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1F2171F"/>
    <w:multiLevelType w:val="singleLevel"/>
    <w:tmpl w:val="04190011"/>
    <w:lvl w:ilvl="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</w:abstractNum>
  <w:abstractNum w:abstractNumId="13" w15:restartNumberingAfterBreak="0">
    <w:nsid w:val="46155C16"/>
    <w:multiLevelType w:val="singleLevel"/>
    <w:tmpl w:val="04190011"/>
    <w:lvl w:ilvl="0">
      <w:start w:val="1"/>
      <w:numFmt w:val="decimal"/>
      <w:lvlText w:val="%1)"/>
      <w:lvlJc w:val="left"/>
      <w:pPr>
        <w:ind w:left="992" w:hanging="283"/>
      </w:pPr>
      <w:rPr>
        <w:rFonts w:hint="default"/>
      </w:rPr>
    </w:lvl>
  </w:abstractNum>
  <w:abstractNum w:abstractNumId="14" w15:restartNumberingAfterBreak="0">
    <w:nsid w:val="4C936FE3"/>
    <w:multiLevelType w:val="multilevel"/>
    <w:tmpl w:val="BB14A5BC"/>
    <w:lvl w:ilvl="0">
      <w:start w:val="1"/>
      <w:numFmt w:val="decimal"/>
      <w:lvlText w:val="%1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701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52" w:hanging="851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533F6EAF"/>
    <w:multiLevelType w:val="multilevel"/>
    <w:tmpl w:val="C64830C4"/>
    <w:lvl w:ilvl="0">
      <w:start w:val="1"/>
      <w:numFmt w:val="decimal"/>
      <w:lvlText w:val="%1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701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52" w:hanging="851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60F31242"/>
    <w:multiLevelType w:val="multilevel"/>
    <w:tmpl w:val="1F7A136E"/>
    <w:numStyleLink w:val="a0"/>
  </w:abstractNum>
  <w:abstractNum w:abstractNumId="17" w15:restartNumberingAfterBreak="0">
    <w:nsid w:val="64A55A57"/>
    <w:multiLevelType w:val="hybridMultilevel"/>
    <w:tmpl w:val="FF0E6730"/>
    <w:lvl w:ilvl="0" w:tplc="10B8A3E4">
      <w:start w:val="1"/>
      <w:numFmt w:val="decimal"/>
      <w:lvlText w:val="%1"/>
      <w:lvlJc w:val="left"/>
      <w:pPr>
        <w:ind w:left="18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8" w15:restartNumberingAfterBreak="0">
    <w:nsid w:val="64A96B33"/>
    <w:multiLevelType w:val="singleLevel"/>
    <w:tmpl w:val="04190011"/>
    <w:lvl w:ilvl="0">
      <w:start w:val="1"/>
      <w:numFmt w:val="decimal"/>
      <w:lvlText w:val="%1)"/>
      <w:lvlJc w:val="left"/>
      <w:pPr>
        <w:ind w:left="992" w:hanging="283"/>
      </w:pPr>
      <w:rPr>
        <w:rFonts w:hint="default"/>
      </w:rPr>
    </w:lvl>
  </w:abstractNum>
  <w:abstractNum w:abstractNumId="19" w15:restartNumberingAfterBreak="0">
    <w:nsid w:val="6DE70DA8"/>
    <w:multiLevelType w:val="multilevel"/>
    <w:tmpl w:val="C64830C4"/>
    <w:lvl w:ilvl="0">
      <w:start w:val="1"/>
      <w:numFmt w:val="decimal"/>
      <w:lvlText w:val="%1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701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52" w:hanging="851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70A8280F"/>
    <w:multiLevelType w:val="singleLevel"/>
    <w:tmpl w:val="04190011"/>
    <w:lvl w:ilvl="0">
      <w:start w:val="1"/>
      <w:numFmt w:val="decimal"/>
      <w:lvlText w:val="%1)"/>
      <w:lvlJc w:val="left"/>
      <w:pPr>
        <w:ind w:left="992" w:hanging="283"/>
      </w:pPr>
      <w:rPr>
        <w:rFonts w:hint="default"/>
      </w:rPr>
    </w:lvl>
  </w:abstractNum>
  <w:abstractNum w:abstractNumId="21" w15:restartNumberingAfterBreak="0">
    <w:nsid w:val="72684614"/>
    <w:multiLevelType w:val="singleLevel"/>
    <w:tmpl w:val="04190011"/>
    <w:lvl w:ilvl="0">
      <w:start w:val="1"/>
      <w:numFmt w:val="decimal"/>
      <w:lvlText w:val="%1)"/>
      <w:lvlJc w:val="left"/>
      <w:pPr>
        <w:ind w:left="992" w:hanging="283"/>
      </w:pPr>
      <w:rPr>
        <w:rFonts w:hint="default"/>
      </w:rPr>
    </w:lvl>
  </w:abstractNum>
  <w:num w:numId="1">
    <w:abstractNumId w:val="2"/>
  </w:num>
  <w:num w:numId="2">
    <w:abstractNumId w:val="16"/>
  </w:num>
  <w:num w:numId="3">
    <w:abstractNumId w:val="1"/>
  </w:num>
  <w:num w:numId="4">
    <w:abstractNumId w:val="9"/>
  </w:num>
  <w:num w:numId="5">
    <w:abstractNumId w:val="6"/>
  </w:num>
  <w:num w:numId="6">
    <w:abstractNumId w:val="15"/>
  </w:num>
  <w:num w:numId="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5"/>
  </w:num>
  <w:num w:numId="16">
    <w:abstractNumId w:val="11"/>
  </w:num>
  <w:num w:numId="17">
    <w:abstractNumId w:val="6"/>
    <w:lvlOverride w:ilvl="0">
      <w:startOverride w:val="1"/>
    </w:lvlOverride>
  </w:num>
  <w:num w:numId="18">
    <w:abstractNumId w:val="7"/>
  </w:num>
  <w:num w:numId="19">
    <w:abstractNumId w:val="14"/>
  </w:num>
  <w:num w:numId="20">
    <w:abstractNumId w:val="11"/>
  </w:num>
  <w:num w:numId="21">
    <w:abstractNumId w:val="11"/>
    <w:lvlOverride w:ilvl="0">
      <w:startOverride w:val="1"/>
    </w:lvlOverride>
  </w:num>
  <w:num w:numId="22">
    <w:abstractNumId w:val="11"/>
    <w:lvlOverride w:ilvl="0">
      <w:startOverride w:val="1"/>
    </w:lvlOverride>
  </w:num>
  <w:num w:numId="23">
    <w:abstractNumId w:val="11"/>
    <w:lvlOverride w:ilvl="0">
      <w:startOverride w:val="1"/>
    </w:lvlOverride>
  </w:num>
  <w:num w:numId="24">
    <w:abstractNumId w:val="11"/>
    <w:lvlOverride w:ilvl="0">
      <w:startOverride w:val="1"/>
    </w:lvlOverride>
  </w:num>
  <w:num w:numId="25">
    <w:abstractNumId w:val="3"/>
  </w:num>
  <w:num w:numId="26">
    <w:abstractNumId w:val="11"/>
    <w:lvlOverride w:ilvl="0">
      <w:startOverride w:val="1"/>
    </w:lvlOverride>
  </w:num>
  <w:num w:numId="27">
    <w:abstractNumId w:val="11"/>
    <w:lvlOverride w:ilvl="0">
      <w:startOverride w:val="1"/>
    </w:lvlOverride>
  </w:num>
  <w:num w:numId="28">
    <w:abstractNumId w:val="12"/>
  </w:num>
  <w:num w:numId="29">
    <w:abstractNumId w:val="11"/>
    <w:lvlOverride w:ilvl="0">
      <w:startOverride w:val="1"/>
    </w:lvlOverride>
  </w:num>
  <w:num w:numId="30">
    <w:abstractNumId w:val="19"/>
  </w:num>
  <w:num w:numId="31">
    <w:abstractNumId w:val="17"/>
  </w:num>
  <w:num w:numId="32">
    <w:abstractNumId w:val="11"/>
    <w:lvlOverride w:ilvl="0">
      <w:startOverride w:val="1"/>
    </w:lvlOverride>
  </w:num>
  <w:num w:numId="33">
    <w:abstractNumId w:val="11"/>
    <w:lvlOverride w:ilvl="0">
      <w:startOverride w:val="1"/>
    </w:lvlOverride>
  </w:num>
  <w:num w:numId="34">
    <w:abstractNumId w:val="18"/>
  </w:num>
  <w:num w:numId="35">
    <w:abstractNumId w:val="10"/>
  </w:num>
  <w:num w:numId="36">
    <w:abstractNumId w:val="4"/>
  </w:num>
  <w:num w:numId="37">
    <w:abstractNumId w:val="8"/>
  </w:num>
  <w:num w:numId="38">
    <w:abstractNumId w:val="0"/>
  </w:num>
  <w:num w:numId="39">
    <w:abstractNumId w:val="21"/>
  </w:num>
  <w:num w:numId="40">
    <w:abstractNumId w:val="5"/>
  </w:num>
  <w:num w:numId="41">
    <w:abstractNumId w:val="20"/>
  </w:num>
  <w:num w:numId="42">
    <w:abstractNumId w:val="1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6" w:nlCheck="1" w:checkStyle="1"/>
  <w:activeWritingStyle w:appName="MSWord" w:lang="de-DE" w:vendorID="64" w:dllVersion="6" w:nlCheck="1" w:checkStyle="0"/>
  <w:activeWritingStyle w:appName="MSWord" w:lang="de-DE" w:vendorID="64" w:dllVersion="4096" w:nlCheck="1" w:checkStyle="0"/>
  <w:activeWritingStyle w:appName="MSWord" w:lang="de-DE" w:vendorID="64" w:dllVersion="0" w:nlCheck="1" w:checkStyle="0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2137"/>
    <w:rsid w:val="00004218"/>
    <w:rsid w:val="000052C9"/>
    <w:rsid w:val="00007D2F"/>
    <w:rsid w:val="000156DE"/>
    <w:rsid w:val="00026AE4"/>
    <w:rsid w:val="000472CC"/>
    <w:rsid w:val="000609B1"/>
    <w:rsid w:val="00063EE8"/>
    <w:rsid w:val="0009523F"/>
    <w:rsid w:val="000A50E7"/>
    <w:rsid w:val="000B07B9"/>
    <w:rsid w:val="000B139C"/>
    <w:rsid w:val="000D190E"/>
    <w:rsid w:val="000D3991"/>
    <w:rsid w:val="000D7DA2"/>
    <w:rsid w:val="000F3A2D"/>
    <w:rsid w:val="00102E7D"/>
    <w:rsid w:val="00121080"/>
    <w:rsid w:val="001404CA"/>
    <w:rsid w:val="0014152A"/>
    <w:rsid w:val="00146304"/>
    <w:rsid w:val="00155C5F"/>
    <w:rsid w:val="00156432"/>
    <w:rsid w:val="00160FB1"/>
    <w:rsid w:val="001662B8"/>
    <w:rsid w:val="0017150F"/>
    <w:rsid w:val="00176FA0"/>
    <w:rsid w:val="00177839"/>
    <w:rsid w:val="00186145"/>
    <w:rsid w:val="00186E91"/>
    <w:rsid w:val="0019722D"/>
    <w:rsid w:val="001B51A0"/>
    <w:rsid w:val="001C0974"/>
    <w:rsid w:val="001C690A"/>
    <w:rsid w:val="001E4B32"/>
    <w:rsid w:val="001E5C78"/>
    <w:rsid w:val="001F57EF"/>
    <w:rsid w:val="001F6E13"/>
    <w:rsid w:val="001F7A06"/>
    <w:rsid w:val="00215E1D"/>
    <w:rsid w:val="00231C40"/>
    <w:rsid w:val="00232A77"/>
    <w:rsid w:val="00236D93"/>
    <w:rsid w:val="0024656C"/>
    <w:rsid w:val="00250170"/>
    <w:rsid w:val="00272C2C"/>
    <w:rsid w:val="002808A3"/>
    <w:rsid w:val="0028230E"/>
    <w:rsid w:val="00285D6F"/>
    <w:rsid w:val="00292D9A"/>
    <w:rsid w:val="002A4E0A"/>
    <w:rsid w:val="002B0CFC"/>
    <w:rsid w:val="002B14C1"/>
    <w:rsid w:val="002C17C5"/>
    <w:rsid w:val="002C49CE"/>
    <w:rsid w:val="002D2A48"/>
    <w:rsid w:val="002E1181"/>
    <w:rsid w:val="0030072F"/>
    <w:rsid w:val="003166D7"/>
    <w:rsid w:val="00345290"/>
    <w:rsid w:val="003629A5"/>
    <w:rsid w:val="00362EE5"/>
    <w:rsid w:val="00374039"/>
    <w:rsid w:val="00374ED9"/>
    <w:rsid w:val="00381611"/>
    <w:rsid w:val="00381FF1"/>
    <w:rsid w:val="00390D35"/>
    <w:rsid w:val="00397921"/>
    <w:rsid w:val="003D6703"/>
    <w:rsid w:val="003E6B78"/>
    <w:rsid w:val="003F4CB9"/>
    <w:rsid w:val="00410DE8"/>
    <w:rsid w:val="0042105D"/>
    <w:rsid w:val="004215E7"/>
    <w:rsid w:val="0042386C"/>
    <w:rsid w:val="00434419"/>
    <w:rsid w:val="00434452"/>
    <w:rsid w:val="00450D04"/>
    <w:rsid w:val="00452F87"/>
    <w:rsid w:val="0046176B"/>
    <w:rsid w:val="00467FC7"/>
    <w:rsid w:val="004C2B13"/>
    <w:rsid w:val="004D2A36"/>
    <w:rsid w:val="004D2E44"/>
    <w:rsid w:val="004F2E66"/>
    <w:rsid w:val="004F308A"/>
    <w:rsid w:val="00507685"/>
    <w:rsid w:val="00512A0F"/>
    <w:rsid w:val="005144D4"/>
    <w:rsid w:val="005207A5"/>
    <w:rsid w:val="00570186"/>
    <w:rsid w:val="00580429"/>
    <w:rsid w:val="00585D34"/>
    <w:rsid w:val="005B6797"/>
    <w:rsid w:val="005C7B42"/>
    <w:rsid w:val="005F6F1A"/>
    <w:rsid w:val="00604BD6"/>
    <w:rsid w:val="006167EC"/>
    <w:rsid w:val="00621CF3"/>
    <w:rsid w:val="0064151A"/>
    <w:rsid w:val="00642FBB"/>
    <w:rsid w:val="006437A8"/>
    <w:rsid w:val="00653813"/>
    <w:rsid w:val="006631F5"/>
    <w:rsid w:val="00664A69"/>
    <w:rsid w:val="00667557"/>
    <w:rsid w:val="00667E0F"/>
    <w:rsid w:val="00677070"/>
    <w:rsid w:val="00691FCD"/>
    <w:rsid w:val="00695F21"/>
    <w:rsid w:val="006A1C16"/>
    <w:rsid w:val="006B3480"/>
    <w:rsid w:val="006C2750"/>
    <w:rsid w:val="006D3332"/>
    <w:rsid w:val="00705451"/>
    <w:rsid w:val="0072481F"/>
    <w:rsid w:val="00730241"/>
    <w:rsid w:val="00732330"/>
    <w:rsid w:val="00734FD0"/>
    <w:rsid w:val="00787BB2"/>
    <w:rsid w:val="00796842"/>
    <w:rsid w:val="007C53A3"/>
    <w:rsid w:val="007C6E09"/>
    <w:rsid w:val="007F2137"/>
    <w:rsid w:val="007F7E4D"/>
    <w:rsid w:val="00810B4F"/>
    <w:rsid w:val="00815560"/>
    <w:rsid w:val="00827149"/>
    <w:rsid w:val="0084383A"/>
    <w:rsid w:val="00851F71"/>
    <w:rsid w:val="00853CE3"/>
    <w:rsid w:val="00871295"/>
    <w:rsid w:val="00876A5C"/>
    <w:rsid w:val="00887C64"/>
    <w:rsid w:val="00896E93"/>
    <w:rsid w:val="008A2861"/>
    <w:rsid w:val="008A4531"/>
    <w:rsid w:val="008B0A6C"/>
    <w:rsid w:val="008B0D16"/>
    <w:rsid w:val="008B5044"/>
    <w:rsid w:val="008C045F"/>
    <w:rsid w:val="008C1956"/>
    <w:rsid w:val="008C456C"/>
    <w:rsid w:val="008C4997"/>
    <w:rsid w:val="008D0433"/>
    <w:rsid w:val="008D5B3B"/>
    <w:rsid w:val="008D75EF"/>
    <w:rsid w:val="008D7FEA"/>
    <w:rsid w:val="008E18FC"/>
    <w:rsid w:val="00911741"/>
    <w:rsid w:val="00911F4B"/>
    <w:rsid w:val="00913C20"/>
    <w:rsid w:val="009627F9"/>
    <w:rsid w:val="00966597"/>
    <w:rsid w:val="00982800"/>
    <w:rsid w:val="009D573A"/>
    <w:rsid w:val="009D6834"/>
    <w:rsid w:val="009E4C4F"/>
    <w:rsid w:val="00A03297"/>
    <w:rsid w:val="00A04252"/>
    <w:rsid w:val="00A0471E"/>
    <w:rsid w:val="00A11254"/>
    <w:rsid w:val="00A12F0B"/>
    <w:rsid w:val="00A13069"/>
    <w:rsid w:val="00A27BCA"/>
    <w:rsid w:val="00A27F2E"/>
    <w:rsid w:val="00A3047A"/>
    <w:rsid w:val="00A31E17"/>
    <w:rsid w:val="00A34826"/>
    <w:rsid w:val="00A411B7"/>
    <w:rsid w:val="00A45DCB"/>
    <w:rsid w:val="00A53660"/>
    <w:rsid w:val="00A62802"/>
    <w:rsid w:val="00A636D2"/>
    <w:rsid w:val="00A63FE4"/>
    <w:rsid w:val="00A719AD"/>
    <w:rsid w:val="00A813D1"/>
    <w:rsid w:val="00A82737"/>
    <w:rsid w:val="00A9419F"/>
    <w:rsid w:val="00AA5C29"/>
    <w:rsid w:val="00AB2878"/>
    <w:rsid w:val="00AD0B1D"/>
    <w:rsid w:val="00AD728F"/>
    <w:rsid w:val="00AF3E3E"/>
    <w:rsid w:val="00AF54C1"/>
    <w:rsid w:val="00B04A64"/>
    <w:rsid w:val="00B17C12"/>
    <w:rsid w:val="00B230E4"/>
    <w:rsid w:val="00B25B5B"/>
    <w:rsid w:val="00B26022"/>
    <w:rsid w:val="00B41976"/>
    <w:rsid w:val="00B4311D"/>
    <w:rsid w:val="00B564C1"/>
    <w:rsid w:val="00B61B90"/>
    <w:rsid w:val="00B64DA2"/>
    <w:rsid w:val="00B6633A"/>
    <w:rsid w:val="00B70CE7"/>
    <w:rsid w:val="00B8400A"/>
    <w:rsid w:val="00B97684"/>
    <w:rsid w:val="00BA0CCF"/>
    <w:rsid w:val="00BA360F"/>
    <w:rsid w:val="00BD49BF"/>
    <w:rsid w:val="00BF04BF"/>
    <w:rsid w:val="00BF1CAC"/>
    <w:rsid w:val="00BF27D6"/>
    <w:rsid w:val="00BF2847"/>
    <w:rsid w:val="00C040AF"/>
    <w:rsid w:val="00C10748"/>
    <w:rsid w:val="00C12643"/>
    <w:rsid w:val="00C26F23"/>
    <w:rsid w:val="00C339AB"/>
    <w:rsid w:val="00C35583"/>
    <w:rsid w:val="00C35E54"/>
    <w:rsid w:val="00C37B09"/>
    <w:rsid w:val="00C4040A"/>
    <w:rsid w:val="00C41CAF"/>
    <w:rsid w:val="00C41D2E"/>
    <w:rsid w:val="00C5541E"/>
    <w:rsid w:val="00C66285"/>
    <w:rsid w:val="00C81A35"/>
    <w:rsid w:val="00CA1893"/>
    <w:rsid w:val="00CA3120"/>
    <w:rsid w:val="00CA56B5"/>
    <w:rsid w:val="00CA6F1C"/>
    <w:rsid w:val="00CC4758"/>
    <w:rsid w:val="00CD4DC3"/>
    <w:rsid w:val="00CE1650"/>
    <w:rsid w:val="00CE54F0"/>
    <w:rsid w:val="00CF454C"/>
    <w:rsid w:val="00CF5639"/>
    <w:rsid w:val="00D015CF"/>
    <w:rsid w:val="00D0676F"/>
    <w:rsid w:val="00D12C1B"/>
    <w:rsid w:val="00D2642F"/>
    <w:rsid w:val="00D367B6"/>
    <w:rsid w:val="00D414C8"/>
    <w:rsid w:val="00D535EB"/>
    <w:rsid w:val="00D57B50"/>
    <w:rsid w:val="00D74E1A"/>
    <w:rsid w:val="00D83C37"/>
    <w:rsid w:val="00D93027"/>
    <w:rsid w:val="00DA0EC3"/>
    <w:rsid w:val="00DB1C3E"/>
    <w:rsid w:val="00DB4875"/>
    <w:rsid w:val="00DB657C"/>
    <w:rsid w:val="00DC21DD"/>
    <w:rsid w:val="00DD488B"/>
    <w:rsid w:val="00DE4FA1"/>
    <w:rsid w:val="00E1263A"/>
    <w:rsid w:val="00E2272A"/>
    <w:rsid w:val="00E32D5D"/>
    <w:rsid w:val="00E32F8E"/>
    <w:rsid w:val="00E570AE"/>
    <w:rsid w:val="00E638F1"/>
    <w:rsid w:val="00E65ACC"/>
    <w:rsid w:val="00E74CF4"/>
    <w:rsid w:val="00EA1D2D"/>
    <w:rsid w:val="00ED7AB4"/>
    <w:rsid w:val="00F07E3C"/>
    <w:rsid w:val="00F13CEC"/>
    <w:rsid w:val="00F15793"/>
    <w:rsid w:val="00F2283E"/>
    <w:rsid w:val="00F23A7D"/>
    <w:rsid w:val="00F24A59"/>
    <w:rsid w:val="00F3335F"/>
    <w:rsid w:val="00F352D8"/>
    <w:rsid w:val="00F40B7D"/>
    <w:rsid w:val="00F44C97"/>
    <w:rsid w:val="00F567DB"/>
    <w:rsid w:val="00F66722"/>
    <w:rsid w:val="00F738E3"/>
    <w:rsid w:val="00F83B39"/>
    <w:rsid w:val="00F83C01"/>
    <w:rsid w:val="00FB20F8"/>
    <w:rsid w:val="00FD057C"/>
    <w:rsid w:val="00FD11E2"/>
    <w:rsid w:val="00FE27F0"/>
    <w:rsid w:val="00FE32A7"/>
    <w:rsid w:val="00FF4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FCD39D"/>
  <w15:chartTrackingRefBased/>
  <w15:docId w15:val="{2CFA7EB5-18FA-4D43-BF62-71BBF6A35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1">
    <w:name w:val="заг1"/>
    <w:basedOn w:val="a3"/>
    <w:next w:val="14"/>
    <w:link w:val="11"/>
    <w:qFormat/>
    <w:rsid w:val="00A82737"/>
    <w:pPr>
      <w:pageBreakBefore/>
      <w:numPr>
        <w:numId w:val="2"/>
      </w:numPr>
      <w:tabs>
        <w:tab w:val="clear" w:pos="709"/>
        <w:tab w:val="num" w:pos="0"/>
        <w:tab w:val="left" w:pos="993"/>
      </w:tabs>
      <w:spacing w:after="0" w:line="360" w:lineRule="auto"/>
      <w:ind w:left="0" w:firstLine="709"/>
      <w:outlineLvl w:val="0"/>
    </w:pPr>
    <w:rPr>
      <w:rFonts w:ascii="Times New Roman" w:hAnsi="Times New Roman" w:cs="Times New Roman"/>
      <w:b/>
      <w:sz w:val="28"/>
      <w:szCs w:val="28"/>
    </w:rPr>
  </w:style>
  <w:style w:type="paragraph" w:customStyle="1" w:styleId="2">
    <w:name w:val="заг2"/>
    <w:basedOn w:val="a3"/>
    <w:next w:val="14"/>
    <w:link w:val="20"/>
    <w:qFormat/>
    <w:rsid w:val="00A82737"/>
    <w:pPr>
      <w:numPr>
        <w:ilvl w:val="1"/>
        <w:numId w:val="2"/>
      </w:numPr>
      <w:tabs>
        <w:tab w:val="left" w:pos="1134"/>
      </w:tabs>
      <w:spacing w:after="0" w:line="360" w:lineRule="auto"/>
      <w:ind w:left="0" w:firstLine="709"/>
      <w:jc w:val="both"/>
      <w:outlineLvl w:val="1"/>
    </w:pPr>
    <w:rPr>
      <w:rFonts w:ascii="Times New Roman" w:hAnsi="Times New Roman" w:cs="Times New Roman"/>
      <w:b/>
      <w:sz w:val="28"/>
      <w:szCs w:val="28"/>
    </w:rPr>
  </w:style>
  <w:style w:type="character" w:customStyle="1" w:styleId="11">
    <w:name w:val="заг1 Знак"/>
    <w:basedOn w:val="a4"/>
    <w:link w:val="1"/>
    <w:rsid w:val="00A82737"/>
    <w:rPr>
      <w:rFonts w:ascii="Times New Roman" w:hAnsi="Times New Roman" w:cs="Times New Roman"/>
      <w:b/>
      <w:sz w:val="28"/>
      <w:szCs w:val="28"/>
    </w:rPr>
  </w:style>
  <w:style w:type="paragraph" w:customStyle="1" w:styleId="3">
    <w:name w:val="заг3"/>
    <w:basedOn w:val="a3"/>
    <w:next w:val="14"/>
    <w:link w:val="30"/>
    <w:qFormat/>
    <w:rsid w:val="00787BB2"/>
    <w:pPr>
      <w:numPr>
        <w:ilvl w:val="2"/>
        <w:numId w:val="2"/>
      </w:numPr>
      <w:spacing w:after="0" w:line="360" w:lineRule="auto"/>
      <w:ind w:left="0" w:firstLine="709"/>
      <w:jc w:val="both"/>
      <w:outlineLvl w:val="2"/>
    </w:pPr>
    <w:rPr>
      <w:rFonts w:ascii="Times New Roman" w:hAnsi="Times New Roman" w:cs="Times New Roman"/>
      <w:b/>
      <w:sz w:val="28"/>
      <w:szCs w:val="28"/>
    </w:rPr>
  </w:style>
  <w:style w:type="character" w:customStyle="1" w:styleId="20">
    <w:name w:val="заг2 Знак"/>
    <w:basedOn w:val="a4"/>
    <w:link w:val="2"/>
    <w:rsid w:val="00A82737"/>
    <w:rPr>
      <w:rFonts w:ascii="Times New Roman" w:hAnsi="Times New Roman" w:cs="Times New Roman"/>
      <w:b/>
      <w:sz w:val="28"/>
      <w:szCs w:val="28"/>
    </w:rPr>
  </w:style>
  <w:style w:type="paragraph" w:customStyle="1" w:styleId="14">
    <w:name w:val="осн14"/>
    <w:basedOn w:val="a3"/>
    <w:link w:val="140"/>
    <w:qFormat/>
    <w:rsid w:val="00705451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30">
    <w:name w:val="заг3 Знак"/>
    <w:basedOn w:val="a4"/>
    <w:link w:val="3"/>
    <w:rsid w:val="00787BB2"/>
    <w:rPr>
      <w:rFonts w:ascii="Times New Roman" w:hAnsi="Times New Roman" w:cs="Times New Roman"/>
      <w:b/>
      <w:sz w:val="28"/>
      <w:szCs w:val="28"/>
    </w:rPr>
  </w:style>
  <w:style w:type="numbering" w:customStyle="1" w:styleId="a0">
    <w:name w:val="Мой стиль"/>
    <w:uiPriority w:val="99"/>
    <w:rsid w:val="00236D93"/>
    <w:pPr>
      <w:numPr>
        <w:numId w:val="1"/>
      </w:numPr>
    </w:pPr>
  </w:style>
  <w:style w:type="character" w:customStyle="1" w:styleId="140">
    <w:name w:val="осн14 Знак"/>
    <w:basedOn w:val="a4"/>
    <w:link w:val="14"/>
    <w:rsid w:val="00705451"/>
    <w:rPr>
      <w:rFonts w:ascii="Times New Roman" w:hAnsi="Times New Roman" w:cs="Times New Roman"/>
      <w:sz w:val="28"/>
      <w:szCs w:val="28"/>
    </w:rPr>
  </w:style>
  <w:style w:type="paragraph" w:styleId="a7">
    <w:name w:val="Title"/>
    <w:basedOn w:val="a3"/>
    <w:next w:val="a3"/>
    <w:link w:val="a8"/>
    <w:uiPriority w:val="10"/>
    <w:rsid w:val="00236D9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4"/>
    <w:link w:val="a7"/>
    <w:uiPriority w:val="10"/>
    <w:rsid w:val="00236D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9">
    <w:name w:val="рис"/>
    <w:basedOn w:val="14"/>
    <w:next w:val="14"/>
    <w:link w:val="aa"/>
    <w:qFormat/>
    <w:rsid w:val="000D3991"/>
    <w:pPr>
      <w:spacing w:after="120"/>
      <w:ind w:left="993" w:hanging="284"/>
      <w:jc w:val="center"/>
    </w:pPr>
  </w:style>
  <w:style w:type="paragraph" w:customStyle="1" w:styleId="ab">
    <w:name w:val="ТаблНазв"/>
    <w:basedOn w:val="14"/>
    <w:next w:val="ac"/>
    <w:link w:val="ad"/>
    <w:qFormat/>
    <w:rsid w:val="00467FC7"/>
    <w:pPr>
      <w:spacing w:before="120"/>
      <w:jc w:val="left"/>
    </w:pPr>
  </w:style>
  <w:style w:type="character" w:customStyle="1" w:styleId="aa">
    <w:name w:val="рис Знак"/>
    <w:basedOn w:val="140"/>
    <w:link w:val="a9"/>
    <w:rsid w:val="000D3991"/>
    <w:rPr>
      <w:rFonts w:ascii="Times New Roman" w:hAnsi="Times New Roman" w:cs="Times New Roman"/>
      <w:sz w:val="28"/>
      <w:szCs w:val="28"/>
    </w:rPr>
  </w:style>
  <w:style w:type="paragraph" w:customStyle="1" w:styleId="ac">
    <w:name w:val="Табл"/>
    <w:basedOn w:val="14"/>
    <w:link w:val="ae"/>
    <w:qFormat/>
    <w:rsid w:val="00DE4FA1"/>
    <w:pPr>
      <w:spacing w:line="240" w:lineRule="auto"/>
      <w:ind w:firstLine="0"/>
      <w:jc w:val="left"/>
    </w:pPr>
    <w:rPr>
      <w:sz w:val="24"/>
    </w:rPr>
  </w:style>
  <w:style w:type="character" w:customStyle="1" w:styleId="ad">
    <w:name w:val="ТаблНазв Знак"/>
    <w:basedOn w:val="140"/>
    <w:link w:val="ab"/>
    <w:rsid w:val="00467FC7"/>
    <w:rPr>
      <w:rFonts w:ascii="Times New Roman" w:hAnsi="Times New Roman" w:cs="Times New Roman"/>
      <w:sz w:val="28"/>
      <w:szCs w:val="28"/>
    </w:rPr>
  </w:style>
  <w:style w:type="character" w:customStyle="1" w:styleId="ae">
    <w:name w:val="Табл Знак"/>
    <w:basedOn w:val="140"/>
    <w:link w:val="ac"/>
    <w:rsid w:val="00DE4FA1"/>
    <w:rPr>
      <w:rFonts w:ascii="Times New Roman" w:hAnsi="Times New Roman" w:cs="Times New Roman"/>
      <w:sz w:val="24"/>
      <w:szCs w:val="28"/>
    </w:rPr>
  </w:style>
  <w:style w:type="paragraph" w:customStyle="1" w:styleId="a2">
    <w:name w:val="СписНум"/>
    <w:basedOn w:val="14"/>
    <w:link w:val="af"/>
    <w:qFormat/>
    <w:rsid w:val="00A82737"/>
    <w:pPr>
      <w:numPr>
        <w:numId w:val="20"/>
      </w:numPr>
      <w:tabs>
        <w:tab w:val="left" w:pos="1134"/>
      </w:tabs>
    </w:pPr>
  </w:style>
  <w:style w:type="numbering" w:customStyle="1" w:styleId="a">
    <w:name w:val="СписНУм"/>
    <w:uiPriority w:val="99"/>
    <w:rsid w:val="00CA6F1C"/>
    <w:pPr>
      <w:numPr>
        <w:numId w:val="3"/>
      </w:numPr>
    </w:pPr>
  </w:style>
  <w:style w:type="character" w:customStyle="1" w:styleId="af">
    <w:name w:val="СписНум Знак"/>
    <w:basedOn w:val="140"/>
    <w:link w:val="a2"/>
    <w:rsid w:val="00A82737"/>
    <w:rPr>
      <w:rFonts w:ascii="Times New Roman" w:hAnsi="Times New Roman" w:cs="Times New Roman"/>
      <w:sz w:val="28"/>
      <w:szCs w:val="28"/>
    </w:rPr>
  </w:style>
  <w:style w:type="numbering" w:customStyle="1" w:styleId="a1">
    <w:name w:val="СписМарк"/>
    <w:uiPriority w:val="99"/>
    <w:rsid w:val="000609B1"/>
    <w:pPr>
      <w:numPr>
        <w:numId w:val="4"/>
      </w:numPr>
    </w:pPr>
  </w:style>
  <w:style w:type="paragraph" w:styleId="21">
    <w:name w:val="toc 2"/>
    <w:basedOn w:val="af0"/>
    <w:next w:val="a3"/>
    <w:autoRedefine/>
    <w:uiPriority w:val="39"/>
    <w:unhideWhenUsed/>
    <w:rsid w:val="002A4E0A"/>
    <w:pPr>
      <w:tabs>
        <w:tab w:val="right" w:leader="dot" w:pos="10456"/>
      </w:tabs>
      <w:ind w:left="992" w:hanging="567"/>
    </w:pPr>
  </w:style>
  <w:style w:type="paragraph" w:styleId="12">
    <w:name w:val="toc 1"/>
    <w:basedOn w:val="af0"/>
    <w:next w:val="a3"/>
    <w:autoRedefine/>
    <w:uiPriority w:val="39"/>
    <w:unhideWhenUsed/>
    <w:rsid w:val="003629A5"/>
    <w:pPr>
      <w:tabs>
        <w:tab w:val="right" w:leader="dot" w:pos="10456"/>
      </w:tabs>
    </w:pPr>
  </w:style>
  <w:style w:type="paragraph" w:styleId="31">
    <w:name w:val="toc 3"/>
    <w:basedOn w:val="af0"/>
    <w:next w:val="af0"/>
    <w:autoRedefine/>
    <w:uiPriority w:val="39"/>
    <w:unhideWhenUsed/>
    <w:rsid w:val="002A4E0A"/>
    <w:pPr>
      <w:tabs>
        <w:tab w:val="left" w:pos="880"/>
        <w:tab w:val="right" w:leader="dot" w:pos="10456"/>
      </w:tabs>
      <w:ind w:left="1786" w:hanging="794"/>
    </w:pPr>
  </w:style>
  <w:style w:type="character" w:styleId="af1">
    <w:name w:val="Hyperlink"/>
    <w:basedOn w:val="a4"/>
    <w:uiPriority w:val="99"/>
    <w:unhideWhenUsed/>
    <w:rsid w:val="00A13069"/>
    <w:rPr>
      <w:color w:val="0563C1" w:themeColor="hyperlink"/>
      <w:u w:val="single"/>
    </w:rPr>
  </w:style>
  <w:style w:type="paragraph" w:customStyle="1" w:styleId="af0">
    <w:name w:val="СОДЕРЖ"/>
    <w:basedOn w:val="a3"/>
    <w:link w:val="af2"/>
    <w:qFormat/>
    <w:rsid w:val="00EA1D2D"/>
    <w:pPr>
      <w:spacing w:after="0" w:line="360" w:lineRule="auto"/>
      <w:ind w:left="425" w:right="397" w:hanging="425"/>
    </w:pPr>
    <w:rPr>
      <w:rFonts w:ascii="Times New Roman" w:hAnsi="Times New Roman" w:cs="Times New Roman"/>
      <w:sz w:val="28"/>
    </w:rPr>
  </w:style>
  <w:style w:type="character" w:customStyle="1" w:styleId="af2">
    <w:name w:val="СОДЕРЖ Знак"/>
    <w:basedOn w:val="a4"/>
    <w:link w:val="af0"/>
    <w:rsid w:val="00EA1D2D"/>
    <w:rPr>
      <w:rFonts w:ascii="Times New Roman" w:hAnsi="Times New Roman" w:cs="Times New Roman"/>
      <w:sz w:val="28"/>
    </w:rPr>
  </w:style>
  <w:style w:type="paragraph" w:customStyle="1" w:styleId="13">
    <w:name w:val="СписНум1"/>
    <w:basedOn w:val="14"/>
    <w:link w:val="15"/>
    <w:rsid w:val="00D12C1B"/>
    <w:pPr>
      <w:ind w:firstLine="0"/>
    </w:pPr>
  </w:style>
  <w:style w:type="paragraph" w:customStyle="1" w:styleId="10">
    <w:name w:val="СписМарк1"/>
    <w:basedOn w:val="14"/>
    <w:link w:val="16"/>
    <w:qFormat/>
    <w:rsid w:val="00ED7AB4"/>
    <w:pPr>
      <w:numPr>
        <w:numId w:val="5"/>
      </w:numPr>
      <w:tabs>
        <w:tab w:val="left" w:pos="1134"/>
      </w:tabs>
    </w:pPr>
  </w:style>
  <w:style w:type="character" w:customStyle="1" w:styleId="15">
    <w:name w:val="СписНум1 Знак"/>
    <w:basedOn w:val="140"/>
    <w:link w:val="13"/>
    <w:rsid w:val="00156432"/>
    <w:rPr>
      <w:rFonts w:ascii="Times New Roman" w:hAnsi="Times New Roman" w:cs="Times New Roman"/>
      <w:sz w:val="28"/>
      <w:szCs w:val="28"/>
    </w:rPr>
  </w:style>
  <w:style w:type="character" w:customStyle="1" w:styleId="16">
    <w:name w:val="СписМарк1 Знак"/>
    <w:basedOn w:val="15"/>
    <w:link w:val="10"/>
    <w:rsid w:val="00ED7AB4"/>
    <w:rPr>
      <w:rFonts w:ascii="Times New Roman" w:hAnsi="Times New Roman" w:cs="Times New Roman"/>
      <w:sz w:val="28"/>
      <w:szCs w:val="28"/>
    </w:rPr>
  </w:style>
  <w:style w:type="paragraph" w:styleId="af3">
    <w:name w:val="List Paragraph"/>
    <w:basedOn w:val="a3"/>
    <w:uiPriority w:val="34"/>
    <w:rsid w:val="00621CF3"/>
    <w:pPr>
      <w:ind w:left="720"/>
      <w:contextualSpacing/>
    </w:pPr>
  </w:style>
  <w:style w:type="paragraph" w:styleId="af4">
    <w:name w:val="header"/>
    <w:basedOn w:val="a3"/>
    <w:link w:val="af5"/>
    <w:uiPriority w:val="99"/>
    <w:unhideWhenUsed/>
    <w:rsid w:val="00FE32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4"/>
    <w:link w:val="af4"/>
    <w:uiPriority w:val="99"/>
    <w:rsid w:val="00FE32A7"/>
  </w:style>
  <w:style w:type="paragraph" w:styleId="af6">
    <w:name w:val="footer"/>
    <w:basedOn w:val="a3"/>
    <w:link w:val="af7"/>
    <w:uiPriority w:val="99"/>
    <w:unhideWhenUsed/>
    <w:rsid w:val="00FE32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4"/>
    <w:link w:val="af6"/>
    <w:uiPriority w:val="99"/>
    <w:rsid w:val="00FE32A7"/>
  </w:style>
  <w:style w:type="paragraph" w:customStyle="1" w:styleId="af8">
    <w:name w:val="Программа"/>
    <w:basedOn w:val="14"/>
    <w:link w:val="af9"/>
    <w:qFormat/>
    <w:rsid w:val="0030072F"/>
    <w:pPr>
      <w:spacing w:line="240" w:lineRule="auto"/>
      <w:ind w:firstLine="0"/>
      <w:jc w:val="left"/>
    </w:pPr>
    <w:rPr>
      <w:rFonts w:ascii="Courier New" w:hAnsi="Courier New"/>
      <w:sz w:val="24"/>
    </w:rPr>
  </w:style>
  <w:style w:type="paragraph" w:customStyle="1" w:styleId="afa">
    <w:name w:val="ВведЗак"/>
    <w:basedOn w:val="14"/>
    <w:next w:val="14"/>
    <w:link w:val="afb"/>
    <w:qFormat/>
    <w:rsid w:val="00B564C1"/>
    <w:pPr>
      <w:pageBreakBefore/>
      <w:spacing w:after="240"/>
      <w:jc w:val="center"/>
      <w:outlineLvl w:val="0"/>
    </w:pPr>
    <w:rPr>
      <w:b/>
      <w:caps/>
    </w:rPr>
  </w:style>
  <w:style w:type="character" w:customStyle="1" w:styleId="af9">
    <w:name w:val="Программа Знак"/>
    <w:basedOn w:val="140"/>
    <w:link w:val="af8"/>
    <w:rsid w:val="0030072F"/>
    <w:rPr>
      <w:rFonts w:ascii="Courier New" w:hAnsi="Courier New" w:cs="Times New Roman"/>
      <w:sz w:val="24"/>
      <w:szCs w:val="28"/>
    </w:rPr>
  </w:style>
  <w:style w:type="table" w:styleId="afc">
    <w:name w:val="Table Grid"/>
    <w:basedOn w:val="a5"/>
    <w:uiPriority w:val="39"/>
    <w:rsid w:val="00B564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b">
    <w:name w:val="ВведЗак Знак"/>
    <w:basedOn w:val="140"/>
    <w:link w:val="afa"/>
    <w:rsid w:val="00B564C1"/>
    <w:rPr>
      <w:rFonts w:ascii="Times New Roman" w:hAnsi="Times New Roman" w:cs="Times New Roman"/>
      <w:b/>
      <w:caps/>
      <w:sz w:val="28"/>
      <w:szCs w:val="28"/>
    </w:rPr>
  </w:style>
  <w:style w:type="character" w:customStyle="1" w:styleId="afd">
    <w:name w:val="Пример"/>
    <w:qFormat/>
    <w:rsid w:val="00CC4758"/>
    <w:rPr>
      <w:rFonts w:ascii="Courier" w:eastAsia="DejaVu Sans Mono" w:hAnsi="Courier" w:cs="DejaVu Sans Mono"/>
      <w:sz w:val="24"/>
    </w:rPr>
  </w:style>
  <w:style w:type="paragraph" w:styleId="afe">
    <w:name w:val="Body Text"/>
    <w:basedOn w:val="a3"/>
    <w:link w:val="aff"/>
    <w:rsid w:val="00CC4758"/>
    <w:pPr>
      <w:suppressAutoHyphens/>
      <w:spacing w:after="140" w:line="276" w:lineRule="auto"/>
    </w:pPr>
    <w:rPr>
      <w:rFonts w:ascii="Liberation Serif" w:eastAsia="Noto Serif CJK SC" w:hAnsi="Liberation Serif" w:cs="Lohit Devanagari"/>
      <w:kern w:val="2"/>
      <w:sz w:val="24"/>
      <w:szCs w:val="24"/>
      <w:lang w:eastAsia="zh-CN" w:bidi="hi-IN"/>
    </w:rPr>
  </w:style>
  <w:style w:type="character" w:customStyle="1" w:styleId="aff">
    <w:name w:val="Основной текст Знак"/>
    <w:basedOn w:val="a4"/>
    <w:link w:val="afe"/>
    <w:rsid w:val="00CC4758"/>
    <w:rPr>
      <w:rFonts w:ascii="Liberation Serif" w:eastAsia="Noto Serif CJK SC" w:hAnsi="Liberation Serif" w:cs="Lohit Devanagari"/>
      <w:kern w:val="2"/>
      <w:sz w:val="24"/>
      <w:szCs w:val="24"/>
      <w:lang w:eastAsia="zh-CN" w:bidi="hi-IN"/>
    </w:rPr>
  </w:style>
  <w:style w:type="paragraph" w:customStyle="1" w:styleId="aff0">
    <w:name w:val="Содержимое таблицы"/>
    <w:basedOn w:val="a3"/>
    <w:qFormat/>
    <w:rsid w:val="0064151A"/>
    <w:pPr>
      <w:suppressLineNumbers/>
      <w:suppressAutoHyphens/>
      <w:spacing w:after="0" w:line="240" w:lineRule="auto"/>
    </w:pPr>
    <w:rPr>
      <w:rFonts w:ascii="Liberation Serif" w:eastAsia="Noto Serif CJK SC" w:hAnsi="Liberation Serif" w:cs="Lohit Devanagari"/>
      <w:kern w:val="2"/>
      <w:sz w:val="24"/>
      <w:szCs w:val="24"/>
      <w:lang w:eastAsia="zh-CN" w:bidi="hi-IN"/>
    </w:rPr>
  </w:style>
  <w:style w:type="paragraph" w:customStyle="1" w:styleId="aff1">
    <w:name w:val="Заголовок таблицы"/>
    <w:basedOn w:val="aff0"/>
    <w:qFormat/>
    <w:rsid w:val="0064151A"/>
    <w:pPr>
      <w:jc w:val="center"/>
    </w:pPr>
    <w:rPr>
      <w:b/>
      <w:bCs/>
    </w:rPr>
  </w:style>
  <w:style w:type="character" w:customStyle="1" w:styleId="17">
    <w:name w:val="Неразрешенное упоминание1"/>
    <w:basedOn w:val="a4"/>
    <w:uiPriority w:val="99"/>
    <w:semiHidden/>
    <w:unhideWhenUsed/>
    <w:rsid w:val="00691FCD"/>
    <w:rPr>
      <w:color w:val="605E5C"/>
      <w:shd w:val="clear" w:color="auto" w:fill="E1DFDD"/>
    </w:rPr>
  </w:style>
  <w:style w:type="paragraph" w:styleId="aff2">
    <w:name w:val="caption"/>
    <w:basedOn w:val="a3"/>
    <w:next w:val="a3"/>
    <w:uiPriority w:val="35"/>
    <w:unhideWhenUsed/>
    <w:qFormat/>
    <w:rsid w:val="00667E0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f3">
    <w:name w:val="Unresolved Mention"/>
    <w:basedOn w:val="a4"/>
    <w:uiPriority w:val="99"/>
    <w:semiHidden/>
    <w:unhideWhenUsed/>
    <w:rsid w:val="001404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83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69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1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81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15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21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44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55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26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9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61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8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7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73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07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4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98387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20251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37941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12601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954826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33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21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30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362944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05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79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84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2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0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68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42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93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20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8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56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34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67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60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0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04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01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3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65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6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64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63064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811231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028906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16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9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9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65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67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09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3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13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50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45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51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8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872887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3914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7658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69330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232646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03504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0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6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4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102811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531512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739370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757064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406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9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30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7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46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72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8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8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69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3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30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34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3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57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9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6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28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0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70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16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2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9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habr.com/ru/companies/nix/articles/430524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hyperlink" Target="https://teach-in.ru/lecture/2019-11-11-Konushin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1Worktable\SUBJECTS\&#1064;&#1072;&#1073;&#1083;&#1086;&#1085;%20&#1050;&#1091;&#1088;&#1089;&#1086;&#1074;&#1086;&#1081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6599FB-FA39-49AB-8369-84354CC635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Курсовой</Template>
  <TotalTime>625</TotalTime>
  <Pages>14</Pages>
  <Words>8694</Words>
  <Characters>49560</Characters>
  <Application>Microsoft Office Word</Application>
  <DocSecurity>0</DocSecurity>
  <Lines>413</Lines>
  <Paragraphs>116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Шарнин</dc:creator>
  <cp:keywords/>
  <dc:description/>
  <cp:lastModifiedBy>Никита Шарнин</cp:lastModifiedBy>
  <cp:revision>17</cp:revision>
  <cp:lastPrinted>2022-05-31T17:47:00Z</cp:lastPrinted>
  <dcterms:created xsi:type="dcterms:W3CDTF">2023-05-19T20:43:00Z</dcterms:created>
  <dcterms:modified xsi:type="dcterms:W3CDTF">2023-09-04T20:42:00Z</dcterms:modified>
</cp:coreProperties>
</file>